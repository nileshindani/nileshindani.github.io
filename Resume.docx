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57"/>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23D9DBE5" w14:textId="77777777" w:rsidTr="00DA2783">
        <w:trPr>
          <w:trHeight w:val="4410"/>
        </w:trPr>
        <w:tc>
          <w:tcPr>
            <w:tcW w:w="3600" w:type="dxa"/>
            <w:vAlign w:val="bottom"/>
          </w:tcPr>
          <w:p w14:paraId="238DF701" w14:textId="7973EF7F" w:rsidR="001B2ABD" w:rsidRDefault="0076253E" w:rsidP="00DA2783">
            <w:pPr>
              <w:tabs>
                <w:tab w:val="left" w:pos="990"/>
              </w:tabs>
              <w:jc w:val="center"/>
            </w:pPr>
            <w:r>
              <w:t>+</w:t>
            </w:r>
            <w:r w:rsidR="001B2ABD">
              <w:rPr>
                <w:noProof/>
              </w:rPr>
              <mc:AlternateContent>
                <mc:Choice Requires="wps">
                  <w:drawing>
                    <wp:inline distT="0" distB="0" distL="0" distR="0" wp14:anchorId="13A7E419" wp14:editId="1A412711">
                      <wp:extent cx="2122805" cy="2068830"/>
                      <wp:effectExtent l="19050" t="19050" r="29845" b="45720"/>
                      <wp:docPr id="2" name="Oval 2" title="Professional Headshot of Man"/>
                      <wp:cNvGraphicFramePr/>
                      <a:graphic xmlns:a="http://schemas.openxmlformats.org/drawingml/2006/main">
                        <a:graphicData uri="http://schemas.microsoft.com/office/word/2010/wordprocessingShape">
                          <wps:wsp>
                            <wps:cNvSpPr/>
                            <wps:spPr>
                              <a:xfrm>
                                <a:off x="0" y="0"/>
                                <a:ext cx="2122805" cy="2068830"/>
                              </a:xfrm>
                              <a:prstGeom prst="ellipse">
                                <a:avLst/>
                              </a:prstGeom>
                              <a:blipFill dpi="0" rotWithShape="1">
                                <a:blip r:embed="rId6">
                                  <a:extLst>
                                    <a:ext uri="{28A0092B-C50C-407E-A947-70E740481C1C}">
                                      <a14:useLocalDpi xmlns:a14="http://schemas.microsoft.com/office/drawing/2010/main" val="0"/>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9F6155F" id="Oval 2" o:spid="_x0000_s1026" alt="Title: Professional Headshot of Man" style="width:167.15pt;height:162.9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" strokecolor="#94b6d2 [3204]" strokeweight="5pt">
                      <v:fill r:id="rId7" o:title="" recolor="t" rotate="t" type="frame"/>
                      <v:stroke joinstyle="miter"/>
                      <w10:anchorlock/>
                    </v:oval>
                  </w:pict>
                </mc:Fallback>
              </mc:AlternateContent>
            </w:r>
          </w:p>
        </w:tc>
        <w:tc>
          <w:tcPr>
            <w:tcW w:w="720" w:type="dxa"/>
          </w:tcPr>
          <w:p w14:paraId="1849B270" w14:textId="77777777" w:rsidR="001B2ABD" w:rsidRDefault="001B2ABD" w:rsidP="00DA2783">
            <w:pPr>
              <w:tabs>
                <w:tab w:val="left" w:pos="990"/>
              </w:tabs>
            </w:pPr>
          </w:p>
        </w:tc>
        <w:tc>
          <w:tcPr>
            <w:tcW w:w="6470" w:type="dxa"/>
            <w:vAlign w:val="bottom"/>
          </w:tcPr>
          <w:p w14:paraId="28ADA0B0" w14:textId="77777777" w:rsidR="00DA2783" w:rsidRDefault="00A74D6F" w:rsidP="00DA2783">
            <w:pPr>
              <w:pStyle w:val="Title"/>
              <w:rPr>
                <w:sz w:val="88"/>
                <w:szCs w:val="88"/>
              </w:rPr>
            </w:pPr>
            <w:r w:rsidRPr="00DA2783">
              <w:rPr>
                <w:sz w:val="88"/>
                <w:szCs w:val="88"/>
              </w:rPr>
              <w:t>Nilesh</w:t>
            </w:r>
          </w:p>
          <w:p w14:paraId="5A29CC62" w14:textId="05F78FEB" w:rsidR="001B2ABD" w:rsidRPr="00DA2783" w:rsidRDefault="00DA2783" w:rsidP="00DA2783">
            <w:pPr>
              <w:pStyle w:val="Title"/>
              <w:rPr>
                <w:sz w:val="88"/>
                <w:szCs w:val="88"/>
              </w:rPr>
            </w:pPr>
            <w:r>
              <w:rPr>
                <w:sz w:val="88"/>
                <w:szCs w:val="88"/>
              </w:rPr>
              <w:t>I</w:t>
            </w:r>
            <w:r w:rsidR="00A74D6F" w:rsidRPr="00DA2783">
              <w:rPr>
                <w:sz w:val="88"/>
                <w:szCs w:val="88"/>
              </w:rPr>
              <w:t>ndani</w:t>
            </w:r>
          </w:p>
          <w:p w14:paraId="208B877F" w14:textId="1BF3E1DD" w:rsidR="00966D78" w:rsidRPr="00966D78" w:rsidRDefault="00B33BF5" w:rsidP="00DA2783">
            <w:r>
              <w:t xml:space="preserve">Sr </w:t>
            </w:r>
            <w:r w:rsidR="006C5D6A">
              <w:t>Architect</w:t>
            </w:r>
            <w:r w:rsidR="00966D78">
              <w:t xml:space="preserve"> / </w:t>
            </w:r>
            <w:r w:rsidR="009E74AB">
              <w:t xml:space="preserve">Business </w:t>
            </w:r>
            <w:r w:rsidR="00621A29">
              <w:t>Analysis Manager</w:t>
            </w:r>
          </w:p>
        </w:tc>
      </w:tr>
      <w:tr w:rsidR="001B2ABD" w14:paraId="24EC6FAD" w14:textId="77777777" w:rsidTr="00DA2783">
        <w:tc>
          <w:tcPr>
            <w:tcW w:w="3600" w:type="dxa"/>
          </w:tcPr>
          <w:p w14:paraId="096683EB" w14:textId="77777777" w:rsidR="002B5026" w:rsidRDefault="002B5026" w:rsidP="00DA2783">
            <w:pPr>
              <w:pStyle w:val="Heading3"/>
            </w:pPr>
            <w:r>
              <w:t>Objective</w:t>
            </w:r>
          </w:p>
          <w:p w14:paraId="7AE9855D" w14:textId="1441AAA8" w:rsidR="0099682D" w:rsidRDefault="0099682D" w:rsidP="00DA2783">
            <w:r>
              <w:t xml:space="preserve">Accomplished </w:t>
            </w:r>
            <w:r w:rsidR="00B33BF5">
              <w:t xml:space="preserve">Sr </w:t>
            </w:r>
            <w:r>
              <w:t xml:space="preserve">Architect and </w:t>
            </w:r>
            <w:r w:rsidR="00621A29">
              <w:t>Business Analysis Manager</w:t>
            </w:r>
            <w:r>
              <w:t xml:space="preserve"> with 17</w:t>
            </w:r>
            <w:r w:rsidR="00325C94">
              <w:t>.4</w:t>
            </w:r>
            <w:r>
              <w:t xml:space="preserve"> years’ experience in leading Utilities achieve strategy and tactical change initiatives to generate revenue, increase market share. Possessing in-depth knowledge in </w:t>
            </w:r>
            <w:r w:rsidR="00493D42">
              <w:t xml:space="preserve">AI lead </w:t>
            </w:r>
            <w:r>
              <w:t xml:space="preserve">delivery solutions </w:t>
            </w:r>
            <w:r w:rsidR="00621A29">
              <w:t>with</w:t>
            </w:r>
            <w:r>
              <w:t xml:space="preserve"> </w:t>
            </w:r>
            <w:r w:rsidR="009E74AB">
              <w:t xml:space="preserve">cyber </w:t>
            </w:r>
            <w:r w:rsidR="00621A29">
              <w:t>security focus in</w:t>
            </w:r>
            <w:r w:rsidR="009E74AB">
              <w:t xml:space="preserve"> </w:t>
            </w:r>
            <w:r>
              <w:t>utility’s transformation journey.</w:t>
            </w:r>
            <w:r w:rsidR="00DA2783">
              <w:t xml:space="preserve"> </w:t>
            </w:r>
            <w:r w:rsidR="00DA2783" w:rsidRPr="00DA2783">
              <w:t>Experienced in IoT-enabled utilities projects, including DER integration, battery storage monitoring, and smart grid telemetry using IEEE 2030.5 and CSIP standards.</w:t>
            </w:r>
          </w:p>
          <w:sdt>
            <w:sdtPr>
              <w:id w:val="-1954003311"/>
              <w:placeholder>
                <w:docPart w:val="FBAEDC042B464798A54924D80123CA8F"/>
              </w:placeholder>
              <w:temporary/>
              <w:showingPlcHdr/>
              <w15:appearance w15:val="hidden"/>
            </w:sdtPr>
            <w:sdtEndPr/>
            <w:sdtContent>
              <w:p w14:paraId="63E46641" w14:textId="77777777" w:rsidR="002B5026" w:rsidRPr="00CB0055" w:rsidRDefault="002B5026" w:rsidP="00DA2783">
                <w:pPr>
                  <w:pStyle w:val="Heading3"/>
                </w:pPr>
                <w:r w:rsidRPr="00CB0055">
                  <w:t>Contact</w:t>
                </w:r>
              </w:p>
            </w:sdtContent>
          </w:sdt>
          <w:sdt>
            <w:sdtPr>
              <w:id w:val="1111563247"/>
              <w:placeholder>
                <w:docPart w:val="249D5407A61B4CCB9080BBBF39EFEA14"/>
              </w:placeholder>
              <w:temporary/>
              <w:showingPlcHdr/>
              <w15:appearance w15:val="hidden"/>
            </w:sdtPr>
            <w:sdtEndPr/>
            <w:sdtContent>
              <w:p w14:paraId="4C33BB1B" w14:textId="77777777" w:rsidR="002B5026" w:rsidRDefault="002B5026" w:rsidP="00DA2783">
                <w:r w:rsidRPr="004D3011">
                  <w:t>PHONE:</w:t>
                </w:r>
              </w:p>
            </w:sdtContent>
          </w:sdt>
          <w:p w14:paraId="4078E104" w14:textId="2A7F42B8" w:rsidR="004B5400" w:rsidRDefault="004B5400" w:rsidP="00DA2783">
            <w:r>
              <w:t>+</w:t>
            </w:r>
            <w:r w:rsidR="00091C74">
              <w:t>91 9764164167</w:t>
            </w:r>
          </w:p>
          <w:p w14:paraId="7E91A35A" w14:textId="77777777" w:rsidR="002B5026" w:rsidRPr="004D3011" w:rsidRDefault="002B5026" w:rsidP="00DA2783"/>
          <w:p w14:paraId="6228EFDB" w14:textId="0B3B64D8" w:rsidR="002B5026" w:rsidRDefault="002B5026" w:rsidP="00DA2783">
            <w:proofErr w:type="spellStart"/>
            <w:r>
              <w:t>LinkdIn</w:t>
            </w:r>
            <w:proofErr w:type="spellEnd"/>
            <w:r>
              <w:t xml:space="preserve">: </w:t>
            </w:r>
            <w:hyperlink r:id="rId8" w:history="1">
              <w:proofErr w:type="spellStart"/>
              <w:r>
                <w:rPr>
                  <w:rStyle w:val="Hyperlink"/>
                </w:rPr>
                <w:t>nilesh-indani</w:t>
              </w:r>
              <w:proofErr w:type="spellEnd"/>
            </w:hyperlink>
            <w:r>
              <w:t xml:space="preserve"> </w:t>
            </w:r>
          </w:p>
          <w:p w14:paraId="57868D02" w14:textId="77777777" w:rsidR="002B5026" w:rsidRDefault="002B5026" w:rsidP="00DA2783"/>
          <w:sdt>
            <w:sdtPr>
              <w:id w:val="-240260293"/>
              <w:placeholder>
                <w:docPart w:val="91BEC75BEEED430A995D4F450D210B36"/>
              </w:placeholder>
              <w:temporary/>
              <w:showingPlcHdr/>
              <w15:appearance w15:val="hidden"/>
            </w:sdtPr>
            <w:sdtEndPr/>
            <w:sdtContent>
              <w:p w14:paraId="257BC1A4" w14:textId="10D58504" w:rsidR="002B5026" w:rsidRDefault="002B5026" w:rsidP="00DA2783">
                <w:r w:rsidRPr="004D3011">
                  <w:t>EMAIL:</w:t>
                </w:r>
              </w:p>
            </w:sdtContent>
          </w:sdt>
          <w:p w14:paraId="145CCF25" w14:textId="0E566C70" w:rsidR="00E86ADA" w:rsidRDefault="004D3063" w:rsidP="00DA2783">
            <w:hyperlink r:id="rId9" w:history="1">
              <w:r w:rsidRPr="00E26D90">
                <w:rPr>
                  <w:rStyle w:val="Hyperlink"/>
                </w:rPr>
                <w:t>nilesh.indani@gmail.com</w:t>
              </w:r>
            </w:hyperlink>
            <w:r>
              <w:t xml:space="preserve"> </w:t>
            </w:r>
          </w:p>
          <w:p w14:paraId="3AF7B4D2" w14:textId="77777777" w:rsidR="006A1218" w:rsidRDefault="006A1218" w:rsidP="00DA2783"/>
          <w:p w14:paraId="7DAB8DFB" w14:textId="2B3BCBC3" w:rsidR="00E86ADA" w:rsidRDefault="00E86ADA" w:rsidP="00DA2783">
            <w:r>
              <w:t>Address:</w:t>
            </w:r>
          </w:p>
          <w:p w14:paraId="40497BC9" w14:textId="3FE91CE0" w:rsidR="00E86ADA" w:rsidRPr="00E4381A" w:rsidRDefault="00091C74" w:rsidP="00DA2783">
            <w:pPr>
              <w:rPr>
                <w:rStyle w:val="Hyperlink"/>
              </w:rPr>
            </w:pPr>
            <w:r>
              <w:t xml:space="preserve">Bora Ville, Flat no. 103, Chandan Nagar, </w:t>
            </w:r>
            <w:proofErr w:type="spellStart"/>
            <w:r>
              <w:t>Kharadi</w:t>
            </w:r>
            <w:proofErr w:type="spellEnd"/>
            <w:r>
              <w:t>, Pune</w:t>
            </w:r>
          </w:p>
          <w:sdt>
            <w:sdtPr>
              <w:id w:val="-1444214663"/>
              <w:placeholder>
                <w:docPart w:val="524622B97E5C4FAA98F04F7741EF1EF3"/>
              </w:placeholder>
              <w:temporary/>
              <w:showingPlcHdr/>
              <w15:appearance w15:val="hidden"/>
            </w:sdtPr>
            <w:sdtEndPr/>
            <w:sdtContent>
              <w:p w14:paraId="17C07B22" w14:textId="77777777" w:rsidR="002B5026" w:rsidRPr="00CB0055" w:rsidRDefault="002B5026" w:rsidP="00DA2783">
                <w:pPr>
                  <w:pStyle w:val="Heading3"/>
                </w:pPr>
                <w:r w:rsidRPr="00CB0055">
                  <w:t>Hobbies</w:t>
                </w:r>
              </w:p>
            </w:sdtContent>
          </w:sdt>
          <w:p w14:paraId="4E4096ED" w14:textId="77777777" w:rsidR="002B5026" w:rsidRDefault="002B5026" w:rsidP="00DA2783">
            <w:r>
              <w:t>Travelling</w:t>
            </w:r>
          </w:p>
          <w:p w14:paraId="1EEAD831" w14:textId="77777777" w:rsidR="002B5026" w:rsidRDefault="002B5026" w:rsidP="00DA2783">
            <w:r>
              <w:t>Reading</w:t>
            </w:r>
          </w:p>
          <w:p w14:paraId="32749E54" w14:textId="77777777" w:rsidR="002B5026" w:rsidRDefault="002B5026" w:rsidP="00DA2783">
            <w:r>
              <w:t>Watching movies and sports</w:t>
            </w:r>
          </w:p>
          <w:p w14:paraId="65FD42F2" w14:textId="77777777" w:rsidR="00DA2783" w:rsidRDefault="00DA2783" w:rsidP="00DA2783"/>
          <w:p w14:paraId="134F285D" w14:textId="77777777" w:rsidR="00DA2783" w:rsidRDefault="00DA2783" w:rsidP="00DA2783"/>
          <w:p w14:paraId="5BA1441F" w14:textId="77777777" w:rsidR="00DA2783" w:rsidRDefault="00DA2783" w:rsidP="00DA2783"/>
          <w:p w14:paraId="45F2DFCC" w14:textId="77777777" w:rsidR="00DA2783" w:rsidRDefault="00DA2783" w:rsidP="00DA2783"/>
          <w:p w14:paraId="0963787A" w14:textId="77777777" w:rsidR="00DA2783" w:rsidRDefault="00DA2783" w:rsidP="00DA2783"/>
          <w:p w14:paraId="645FF64A" w14:textId="77777777" w:rsidR="00DA2783" w:rsidRDefault="00DA2783" w:rsidP="00DA2783"/>
          <w:p w14:paraId="35989C8A" w14:textId="77777777" w:rsidR="00DA2783" w:rsidRDefault="00DA2783" w:rsidP="00DA2783"/>
          <w:p w14:paraId="3EEABDC7" w14:textId="77777777" w:rsidR="002B5026" w:rsidRDefault="002B5026" w:rsidP="00DA2783">
            <w:pPr>
              <w:pStyle w:val="Heading3"/>
            </w:pPr>
            <w:r>
              <w:t>Certifications</w:t>
            </w:r>
          </w:p>
          <w:p w14:paraId="4E7F5D26" w14:textId="77777777" w:rsidR="002B5026" w:rsidRDefault="002B5026" w:rsidP="00DA2783">
            <w:hyperlink r:id="rId10" w:anchor="gs.d83pc6" w:history="1">
              <w:r>
                <w:rPr>
                  <w:rStyle w:val="Hyperlink"/>
                </w:rPr>
                <w:t>Certified Business Analysis Professional™ 2024</w:t>
              </w:r>
            </w:hyperlink>
          </w:p>
          <w:p w14:paraId="07255D30" w14:textId="77777777" w:rsidR="002B5026" w:rsidRDefault="002B5026" w:rsidP="00DA2783"/>
          <w:p w14:paraId="3F74C0DF" w14:textId="77777777" w:rsidR="002B5026" w:rsidRDefault="002B5026" w:rsidP="00DA2783">
            <w:hyperlink r:id="rId11" w:anchor="gs.d83n78" w:history="1">
              <w:r>
                <w:rPr>
                  <w:rStyle w:val="Hyperlink"/>
                </w:rPr>
                <w:t>Certification of Capability in Business Analysis™ 2018</w:t>
              </w:r>
            </w:hyperlink>
          </w:p>
          <w:p w14:paraId="365A660C" w14:textId="1E9308BD" w:rsidR="00310071" w:rsidRDefault="00310071" w:rsidP="00DA2783"/>
          <w:p w14:paraId="17057D14" w14:textId="77777777" w:rsidR="00310071" w:rsidRDefault="00310071" w:rsidP="00DA2783"/>
          <w:p w14:paraId="2956C8E2" w14:textId="77777777" w:rsidR="00310071" w:rsidRDefault="00310071" w:rsidP="00DA2783"/>
          <w:p w14:paraId="4AF765E1" w14:textId="1F306464" w:rsidR="00227733" w:rsidRPr="004D3011" w:rsidRDefault="00227733" w:rsidP="00DA2783"/>
        </w:tc>
        <w:tc>
          <w:tcPr>
            <w:tcW w:w="720" w:type="dxa"/>
          </w:tcPr>
          <w:p w14:paraId="100C49C6" w14:textId="77777777" w:rsidR="001B2ABD" w:rsidRDefault="001B2ABD" w:rsidP="00DA2783">
            <w:pPr>
              <w:tabs>
                <w:tab w:val="left" w:pos="990"/>
              </w:tabs>
            </w:pPr>
          </w:p>
        </w:tc>
        <w:tc>
          <w:tcPr>
            <w:tcW w:w="6470" w:type="dxa"/>
          </w:tcPr>
          <w:sdt>
            <w:sdtPr>
              <w:id w:val="1049110328"/>
              <w:placeholder>
                <w:docPart w:val="FD20636D2C3C4B8B915D8E480F95C1EB"/>
              </w:placeholder>
              <w:temporary/>
              <w:showingPlcHdr/>
              <w15:appearance w15:val="hidden"/>
            </w:sdtPr>
            <w:sdtEndPr/>
            <w:sdtContent>
              <w:p w14:paraId="4276ED06" w14:textId="77777777" w:rsidR="001B2ABD" w:rsidRDefault="00E25A26" w:rsidP="00DA2783">
                <w:pPr>
                  <w:pStyle w:val="Heading2"/>
                </w:pPr>
                <w:r w:rsidRPr="00036450">
                  <w:t>EDUCATION</w:t>
                </w:r>
              </w:p>
            </w:sdtContent>
          </w:sdt>
          <w:p w14:paraId="676FCC94" w14:textId="1A3AB0B4" w:rsidR="00036450" w:rsidRPr="00DA2783" w:rsidRDefault="00060EC9" w:rsidP="00DA2783">
            <w:pPr>
              <w:pStyle w:val="Heading4"/>
              <w:rPr>
                <w:sz w:val="16"/>
                <w:szCs w:val="16"/>
              </w:rPr>
            </w:pPr>
            <w:r w:rsidRPr="00DA2783">
              <w:rPr>
                <w:sz w:val="16"/>
                <w:szCs w:val="16"/>
              </w:rPr>
              <w:t>Bachelor of Technology in Computer Science and Engineering</w:t>
            </w:r>
          </w:p>
          <w:p w14:paraId="1BB5D932" w14:textId="046D122C" w:rsidR="00060EC9" w:rsidRPr="00DA2783" w:rsidRDefault="00060EC9" w:rsidP="00DA2783">
            <w:pPr>
              <w:rPr>
                <w:sz w:val="16"/>
                <w:szCs w:val="16"/>
              </w:rPr>
            </w:pPr>
            <w:r w:rsidRPr="00DA2783">
              <w:rPr>
                <w:sz w:val="16"/>
                <w:szCs w:val="16"/>
              </w:rPr>
              <w:t>Jawaharlal Nehru Engineering College, Aurangabad (MS), India</w:t>
            </w:r>
          </w:p>
          <w:p w14:paraId="348B5F0A" w14:textId="784F9724" w:rsidR="00036450" w:rsidRPr="00DA2783" w:rsidRDefault="00060EC9" w:rsidP="00DA2783">
            <w:pPr>
              <w:pStyle w:val="Date"/>
              <w:rPr>
                <w:sz w:val="16"/>
                <w:szCs w:val="16"/>
              </w:rPr>
            </w:pPr>
            <w:r w:rsidRPr="00DA2783">
              <w:rPr>
                <w:sz w:val="16"/>
                <w:szCs w:val="16"/>
              </w:rPr>
              <w:t>2004</w:t>
            </w:r>
            <w:r w:rsidR="00036450" w:rsidRPr="00DA2783">
              <w:rPr>
                <w:sz w:val="16"/>
                <w:szCs w:val="16"/>
              </w:rPr>
              <w:t xml:space="preserve"> </w:t>
            </w:r>
            <w:r w:rsidR="00756535" w:rsidRPr="00DA2783">
              <w:rPr>
                <w:sz w:val="16"/>
                <w:szCs w:val="16"/>
              </w:rPr>
              <w:t>–</w:t>
            </w:r>
            <w:r w:rsidR="00036450" w:rsidRPr="00DA2783">
              <w:rPr>
                <w:sz w:val="16"/>
                <w:szCs w:val="16"/>
              </w:rPr>
              <w:t xml:space="preserve"> </w:t>
            </w:r>
            <w:r w:rsidRPr="00DA2783">
              <w:rPr>
                <w:sz w:val="16"/>
                <w:szCs w:val="16"/>
              </w:rPr>
              <w:t>2008</w:t>
            </w:r>
            <w:r w:rsidR="00756535" w:rsidRPr="00DA2783">
              <w:rPr>
                <w:sz w:val="16"/>
                <w:szCs w:val="16"/>
              </w:rPr>
              <w:t xml:space="preserve"> </w:t>
            </w:r>
            <w:r w:rsidR="00036450" w:rsidRPr="00DA2783">
              <w:rPr>
                <w:sz w:val="16"/>
                <w:szCs w:val="16"/>
              </w:rPr>
              <w:t>[</w:t>
            </w:r>
            <w:r w:rsidRPr="00DA2783">
              <w:rPr>
                <w:sz w:val="16"/>
                <w:szCs w:val="16"/>
              </w:rPr>
              <w:t xml:space="preserve">Award winner in multiple technology events, paper presentations </w:t>
            </w:r>
            <w:r w:rsidR="007D3A39" w:rsidRPr="00DA2783">
              <w:rPr>
                <w:sz w:val="16"/>
                <w:szCs w:val="16"/>
              </w:rPr>
              <w:t>with</w:t>
            </w:r>
            <w:r w:rsidRPr="00DA2783">
              <w:rPr>
                <w:sz w:val="16"/>
                <w:szCs w:val="16"/>
              </w:rPr>
              <w:t xml:space="preserve"> distinctive academic achievements]</w:t>
            </w:r>
          </w:p>
          <w:sdt>
            <w:sdtPr>
              <w:id w:val="1001553383"/>
              <w:placeholder>
                <w:docPart w:val="29B8514CF6AC4F938CC3CD549178C680"/>
              </w:placeholder>
              <w:temporary/>
              <w:showingPlcHdr/>
              <w15:appearance w15:val="hidden"/>
            </w:sdtPr>
            <w:sdtEndPr/>
            <w:sdtContent>
              <w:p w14:paraId="7D6B6494" w14:textId="77777777" w:rsidR="00036450" w:rsidRDefault="00036450" w:rsidP="00DA2783">
                <w:pPr>
                  <w:pStyle w:val="Heading2"/>
                </w:pPr>
                <w:r w:rsidRPr="00036450">
                  <w:t>WORK EXPERIENCE</w:t>
                </w:r>
              </w:p>
            </w:sdtContent>
          </w:sdt>
          <w:p w14:paraId="7FFFD9D2" w14:textId="57D33761" w:rsidR="00BC24D2" w:rsidRPr="00BC24D2" w:rsidRDefault="00BC24D2" w:rsidP="00DA2783">
            <w:pPr>
              <w:pStyle w:val="Heading4"/>
              <w:rPr>
                <w:b w:val="0"/>
                <w:bCs/>
                <w:sz w:val="16"/>
                <w:szCs w:val="16"/>
              </w:rPr>
            </w:pPr>
            <w:proofErr w:type="spellStart"/>
            <w:r w:rsidRPr="00BC24D2">
              <w:rPr>
                <w:sz w:val="16"/>
                <w:szCs w:val="16"/>
              </w:rPr>
              <w:t>AvanGrid</w:t>
            </w:r>
            <w:proofErr w:type="spellEnd"/>
            <w:r w:rsidRPr="00BC24D2">
              <w:rPr>
                <w:sz w:val="16"/>
                <w:szCs w:val="16"/>
              </w:rPr>
              <w:t xml:space="preserve"> at Wipro Ltd [Business Analysis Manager] Pune MS </w:t>
            </w:r>
            <w:r w:rsidRPr="00BC24D2">
              <w:rPr>
                <w:b w:val="0"/>
                <w:bCs/>
                <w:sz w:val="16"/>
                <w:szCs w:val="16"/>
              </w:rPr>
              <w:t>Sep 2025 -till date</w:t>
            </w:r>
          </w:p>
          <w:p w14:paraId="5E924811" w14:textId="3B837553" w:rsidR="00BC24D2" w:rsidRPr="00BC24D2" w:rsidRDefault="00BC24D2" w:rsidP="00DA2783">
            <w:pPr>
              <w:pStyle w:val="Heading4"/>
              <w:rPr>
                <w:b w:val="0"/>
                <w:bCs/>
                <w:sz w:val="16"/>
                <w:szCs w:val="16"/>
              </w:rPr>
            </w:pPr>
            <w:r w:rsidRPr="00BC24D2">
              <w:rPr>
                <w:b w:val="0"/>
                <w:bCs/>
                <w:sz w:val="16"/>
                <w:szCs w:val="16"/>
              </w:rPr>
              <w:t>Led data correlation and integration efforts between Avangrid’s GIS, EMS, and NYISO systems to support FERC 881 compliance. Defined business rules, mapping logic, and validation framework for RAM, NX9, and SCADA datasets, ensuring end-to-end consistency and automation of transmission rating data exchange.</w:t>
            </w:r>
            <w:r w:rsidR="00D63EBE">
              <w:rPr>
                <w:b w:val="0"/>
                <w:bCs/>
                <w:sz w:val="16"/>
                <w:szCs w:val="16"/>
              </w:rPr>
              <w:t xml:space="preserve"> </w:t>
            </w:r>
            <w:r w:rsidR="00DA2783" w:rsidRPr="00DA2783">
              <w:rPr>
                <w:b w:val="0"/>
                <w:bCs/>
                <w:sz w:val="16"/>
                <w:szCs w:val="16"/>
              </w:rPr>
              <w:t>Project leveraging IoT-enabled asset monitoring to collect, normalize, and integrate transmission asset data into energy management systems. Automated generation of AAR ratings for transmission assets, reducing manual reconciliation by 70% and providing real-time compliance insights to market regulators</w:t>
            </w:r>
            <w:r w:rsidR="00DA2783">
              <w:rPr>
                <w:b w:val="0"/>
                <w:bCs/>
                <w:sz w:val="16"/>
                <w:szCs w:val="16"/>
              </w:rPr>
              <w:t xml:space="preserve"> projected to unlock 3-5 million in operational efficiency through improved network reliability and regulatory compliance</w:t>
            </w:r>
            <w:r w:rsidR="00DA2783" w:rsidRPr="00DA2783">
              <w:rPr>
                <w:b w:val="0"/>
                <w:bCs/>
                <w:sz w:val="16"/>
                <w:szCs w:val="16"/>
              </w:rPr>
              <w:t>.</w:t>
            </w:r>
          </w:p>
          <w:p w14:paraId="631ABE78" w14:textId="77777777" w:rsidR="00BC24D2" w:rsidRPr="00BC24D2" w:rsidRDefault="00BC24D2" w:rsidP="00DA2783">
            <w:pPr>
              <w:rPr>
                <w:sz w:val="16"/>
                <w:szCs w:val="16"/>
              </w:rPr>
            </w:pPr>
          </w:p>
          <w:p w14:paraId="1C889EA7" w14:textId="6081F4DE" w:rsidR="0076253E" w:rsidRPr="00BC24D2" w:rsidRDefault="00A94531" w:rsidP="00DA2783">
            <w:pPr>
              <w:pStyle w:val="Heading4"/>
              <w:rPr>
                <w:sz w:val="16"/>
                <w:szCs w:val="16"/>
              </w:rPr>
            </w:pPr>
            <w:proofErr w:type="spellStart"/>
            <w:r w:rsidRPr="00BC24D2">
              <w:rPr>
                <w:sz w:val="16"/>
                <w:szCs w:val="16"/>
              </w:rPr>
              <w:t>Ausnet</w:t>
            </w:r>
            <w:proofErr w:type="spellEnd"/>
            <w:r w:rsidRPr="00BC24D2">
              <w:rPr>
                <w:sz w:val="16"/>
                <w:szCs w:val="16"/>
              </w:rPr>
              <w:t xml:space="preserve"> at </w:t>
            </w:r>
            <w:r w:rsidR="0076253E" w:rsidRPr="00BC24D2">
              <w:rPr>
                <w:sz w:val="16"/>
                <w:szCs w:val="16"/>
              </w:rPr>
              <w:t>Wipro Ltd [</w:t>
            </w:r>
            <w:r w:rsidR="0007547E" w:rsidRPr="00BC24D2">
              <w:rPr>
                <w:sz w:val="16"/>
                <w:szCs w:val="16"/>
              </w:rPr>
              <w:t>Business Analys</w:t>
            </w:r>
            <w:r w:rsidR="00B804B1" w:rsidRPr="00BC24D2">
              <w:rPr>
                <w:sz w:val="16"/>
                <w:szCs w:val="16"/>
              </w:rPr>
              <w:t>is</w:t>
            </w:r>
            <w:r w:rsidR="00621A29" w:rsidRPr="00BC24D2">
              <w:rPr>
                <w:sz w:val="16"/>
                <w:szCs w:val="16"/>
              </w:rPr>
              <w:t xml:space="preserve"> Manager</w:t>
            </w:r>
            <w:r w:rsidR="0007547E" w:rsidRPr="00BC24D2">
              <w:rPr>
                <w:sz w:val="16"/>
                <w:szCs w:val="16"/>
              </w:rPr>
              <w:t xml:space="preserve">, </w:t>
            </w:r>
            <w:r w:rsidR="00621A29" w:rsidRPr="00BC24D2">
              <w:rPr>
                <w:sz w:val="16"/>
                <w:szCs w:val="16"/>
              </w:rPr>
              <w:t>Sr Solution Architect</w:t>
            </w:r>
            <w:r w:rsidR="0076253E" w:rsidRPr="00BC24D2">
              <w:rPr>
                <w:sz w:val="16"/>
                <w:szCs w:val="16"/>
              </w:rPr>
              <w:t xml:space="preserve">], Melbourne </w:t>
            </w:r>
            <w:proofErr w:type="gramStart"/>
            <w:r w:rsidR="0076253E" w:rsidRPr="00BC24D2">
              <w:rPr>
                <w:sz w:val="16"/>
                <w:szCs w:val="16"/>
              </w:rPr>
              <w:t>AU</w:t>
            </w:r>
            <w:r w:rsidR="00091C74" w:rsidRPr="00BC24D2">
              <w:rPr>
                <w:sz w:val="16"/>
                <w:szCs w:val="16"/>
              </w:rPr>
              <w:t xml:space="preserve"> </w:t>
            </w:r>
            <w:r w:rsidR="00091C74" w:rsidRPr="00BC24D2">
              <w:rPr>
                <w:b w:val="0"/>
                <w:bCs/>
                <w:sz w:val="16"/>
                <w:szCs w:val="16"/>
              </w:rPr>
              <w:t xml:space="preserve"> </w:t>
            </w:r>
            <w:r w:rsidR="0076253E" w:rsidRPr="00BC24D2">
              <w:rPr>
                <w:b w:val="0"/>
                <w:bCs/>
                <w:sz w:val="16"/>
                <w:szCs w:val="16"/>
              </w:rPr>
              <w:t>Aug</w:t>
            </w:r>
            <w:proofErr w:type="gramEnd"/>
            <w:r w:rsidR="0076253E" w:rsidRPr="00BC24D2">
              <w:rPr>
                <w:b w:val="0"/>
                <w:bCs/>
                <w:sz w:val="16"/>
                <w:szCs w:val="16"/>
              </w:rPr>
              <w:t xml:space="preserve"> 2024 – </w:t>
            </w:r>
            <w:r w:rsidR="004C65D9" w:rsidRPr="00BC24D2">
              <w:rPr>
                <w:b w:val="0"/>
                <w:bCs/>
                <w:sz w:val="16"/>
                <w:szCs w:val="16"/>
              </w:rPr>
              <w:t xml:space="preserve">Jun 2025, </w:t>
            </w:r>
            <w:r w:rsidR="004C65D9" w:rsidRPr="00BC24D2">
              <w:rPr>
                <w:sz w:val="16"/>
                <w:szCs w:val="16"/>
              </w:rPr>
              <w:t>Pune MS</w:t>
            </w:r>
            <w:r w:rsidR="004C65D9" w:rsidRPr="00BC24D2">
              <w:rPr>
                <w:b w:val="0"/>
                <w:bCs/>
                <w:sz w:val="16"/>
                <w:szCs w:val="16"/>
              </w:rPr>
              <w:t xml:space="preserve"> Jun 2025 – </w:t>
            </w:r>
            <w:r w:rsidR="00BC24D2" w:rsidRPr="00BC24D2">
              <w:rPr>
                <w:b w:val="0"/>
                <w:bCs/>
                <w:sz w:val="16"/>
                <w:szCs w:val="16"/>
              </w:rPr>
              <w:t>Sep 2025</w:t>
            </w:r>
          </w:p>
          <w:p w14:paraId="386141C5" w14:textId="4FC240D4" w:rsidR="0099682D" w:rsidRPr="00BC24D2" w:rsidRDefault="0099682D" w:rsidP="00DA2783">
            <w:pPr>
              <w:rPr>
                <w:sz w:val="16"/>
                <w:szCs w:val="16"/>
              </w:rPr>
            </w:pPr>
            <w:r w:rsidRPr="00BC24D2">
              <w:rPr>
                <w:sz w:val="16"/>
                <w:szCs w:val="16"/>
              </w:rPr>
              <w:t xml:space="preserve">Playing diverse roles as </w:t>
            </w:r>
            <w:r w:rsidR="00ED5318" w:rsidRPr="00BC24D2">
              <w:rPr>
                <w:sz w:val="16"/>
                <w:szCs w:val="16"/>
              </w:rPr>
              <w:t>S</w:t>
            </w:r>
            <w:r w:rsidR="00504167" w:rsidRPr="00BC24D2">
              <w:rPr>
                <w:sz w:val="16"/>
                <w:szCs w:val="16"/>
              </w:rPr>
              <w:t xml:space="preserve">r </w:t>
            </w:r>
            <w:r w:rsidRPr="00BC24D2">
              <w:rPr>
                <w:sz w:val="16"/>
                <w:szCs w:val="16"/>
              </w:rPr>
              <w:t xml:space="preserve">solution architect, lead the delivery for the field services management revamp project for uplifting FSM and SSAM in integration of S/4 HANA for faults and planned work orders and maps facilitated by ESRI ArcGIS, connections projects, and </w:t>
            </w:r>
            <w:r w:rsidR="009A684B" w:rsidRPr="00BC24D2">
              <w:rPr>
                <w:sz w:val="16"/>
                <w:szCs w:val="16"/>
              </w:rPr>
              <w:t xml:space="preserve">managed the program for </w:t>
            </w:r>
            <w:r w:rsidRPr="00BC24D2">
              <w:rPr>
                <w:sz w:val="16"/>
                <w:szCs w:val="16"/>
              </w:rPr>
              <w:t xml:space="preserve">upgrading the middleware in </w:t>
            </w:r>
            <w:proofErr w:type="spellStart"/>
            <w:r w:rsidRPr="00BC24D2">
              <w:rPr>
                <w:sz w:val="16"/>
                <w:szCs w:val="16"/>
              </w:rPr>
              <w:t>Ausnet</w:t>
            </w:r>
            <w:proofErr w:type="spellEnd"/>
            <w:r w:rsidRPr="00BC24D2">
              <w:rPr>
                <w:sz w:val="16"/>
                <w:szCs w:val="16"/>
              </w:rPr>
              <w:t xml:space="preserve"> integrating 40+ </w:t>
            </w:r>
            <w:r w:rsidR="00CD4449" w:rsidRPr="00BC24D2">
              <w:rPr>
                <w:sz w:val="16"/>
                <w:szCs w:val="16"/>
              </w:rPr>
              <w:t>apps</w:t>
            </w:r>
            <w:r w:rsidRPr="00BC24D2">
              <w:rPr>
                <w:sz w:val="16"/>
                <w:szCs w:val="16"/>
              </w:rPr>
              <w:t xml:space="preserve"> for </w:t>
            </w:r>
            <w:proofErr w:type="spellStart"/>
            <w:r w:rsidRPr="00BC24D2">
              <w:rPr>
                <w:sz w:val="16"/>
                <w:szCs w:val="16"/>
              </w:rPr>
              <w:t>AusNet</w:t>
            </w:r>
            <w:proofErr w:type="spellEnd"/>
            <w:r w:rsidRPr="00BC24D2">
              <w:rPr>
                <w:sz w:val="16"/>
                <w:szCs w:val="16"/>
              </w:rPr>
              <w:t>, and driving $2.1 million in savings in next five years</w:t>
            </w:r>
            <w:r w:rsidR="00DA2783">
              <w:rPr>
                <w:sz w:val="16"/>
                <w:szCs w:val="16"/>
              </w:rPr>
              <w:t>.</w:t>
            </w:r>
            <w:r w:rsidR="00DA2783">
              <w:t xml:space="preserve"> </w:t>
            </w:r>
            <w:r w:rsidR="00DA2783" w:rsidRPr="00DA2783">
              <w:rPr>
                <w:sz w:val="16"/>
                <w:szCs w:val="16"/>
              </w:rPr>
              <w:t>Architected integration solutions for solar emergency backstop systems, enabling real-time IoT monitoring and control of distributed solar assets. Quality assured IEEE 2030.5-compliant telemetry to improve grid resilience and DER visibility.</w:t>
            </w:r>
          </w:p>
          <w:p w14:paraId="39D92F1C" w14:textId="77777777" w:rsidR="0007547E" w:rsidRPr="00BC24D2" w:rsidRDefault="0007547E" w:rsidP="00DA2783">
            <w:pPr>
              <w:rPr>
                <w:sz w:val="16"/>
                <w:szCs w:val="16"/>
              </w:rPr>
            </w:pPr>
          </w:p>
          <w:p w14:paraId="30D2806F" w14:textId="23D0FE62" w:rsidR="009E74AB" w:rsidRPr="00BC24D2" w:rsidRDefault="00A94531" w:rsidP="00DA2783">
            <w:pPr>
              <w:pStyle w:val="Heading4"/>
              <w:rPr>
                <w:sz w:val="16"/>
                <w:szCs w:val="16"/>
              </w:rPr>
            </w:pPr>
            <w:r w:rsidRPr="00BC24D2">
              <w:rPr>
                <w:sz w:val="16"/>
                <w:szCs w:val="16"/>
              </w:rPr>
              <w:t>Engie at</w:t>
            </w:r>
            <w:r w:rsidR="007D3A39" w:rsidRPr="00BC24D2">
              <w:rPr>
                <w:sz w:val="16"/>
                <w:szCs w:val="16"/>
              </w:rPr>
              <w:t xml:space="preserve"> Wipro Ltd [Business Analys</w:t>
            </w:r>
            <w:r w:rsidR="00B804B1" w:rsidRPr="00BC24D2">
              <w:rPr>
                <w:sz w:val="16"/>
                <w:szCs w:val="16"/>
              </w:rPr>
              <w:t>is</w:t>
            </w:r>
            <w:r w:rsidR="00621A29" w:rsidRPr="00BC24D2">
              <w:rPr>
                <w:sz w:val="16"/>
                <w:szCs w:val="16"/>
              </w:rPr>
              <w:t xml:space="preserve"> Manager</w:t>
            </w:r>
            <w:r w:rsidR="007D3A39" w:rsidRPr="00BC24D2">
              <w:rPr>
                <w:sz w:val="16"/>
                <w:szCs w:val="16"/>
              </w:rPr>
              <w:t>, Domain Architect</w:t>
            </w:r>
            <w:r w:rsidR="00652492" w:rsidRPr="00BC24D2">
              <w:rPr>
                <w:sz w:val="16"/>
                <w:szCs w:val="16"/>
              </w:rPr>
              <w:t xml:space="preserve">], </w:t>
            </w:r>
            <w:r w:rsidR="007E05B5" w:rsidRPr="00BC24D2">
              <w:rPr>
                <w:sz w:val="16"/>
                <w:szCs w:val="16"/>
              </w:rPr>
              <w:t>M</w:t>
            </w:r>
            <w:r w:rsidR="00652492" w:rsidRPr="00BC24D2">
              <w:rPr>
                <w:sz w:val="16"/>
                <w:szCs w:val="16"/>
              </w:rPr>
              <w:t>elbourne AU</w:t>
            </w:r>
            <w:r w:rsidR="00091C74" w:rsidRPr="00BC24D2">
              <w:rPr>
                <w:sz w:val="16"/>
                <w:szCs w:val="16"/>
              </w:rPr>
              <w:t xml:space="preserve"> </w:t>
            </w:r>
            <w:r w:rsidR="007D3A39" w:rsidRPr="00BC24D2">
              <w:rPr>
                <w:b w:val="0"/>
                <w:bCs/>
                <w:sz w:val="16"/>
                <w:szCs w:val="16"/>
              </w:rPr>
              <w:t>Jun 2024</w:t>
            </w:r>
            <w:r w:rsidR="00652492" w:rsidRPr="00BC24D2">
              <w:rPr>
                <w:b w:val="0"/>
                <w:bCs/>
                <w:sz w:val="16"/>
                <w:szCs w:val="16"/>
              </w:rPr>
              <w:t xml:space="preserve"> </w:t>
            </w:r>
            <w:r w:rsidR="00036450" w:rsidRPr="00BC24D2">
              <w:rPr>
                <w:b w:val="0"/>
                <w:bCs/>
                <w:sz w:val="16"/>
                <w:szCs w:val="16"/>
              </w:rPr>
              <w:t>–</w:t>
            </w:r>
            <w:r w:rsidR="00652492" w:rsidRPr="00BC24D2">
              <w:rPr>
                <w:b w:val="0"/>
                <w:bCs/>
                <w:sz w:val="16"/>
                <w:szCs w:val="16"/>
              </w:rPr>
              <w:t xml:space="preserve"> </w:t>
            </w:r>
            <w:r w:rsidR="0076253E" w:rsidRPr="00BC24D2">
              <w:rPr>
                <w:b w:val="0"/>
                <w:bCs/>
                <w:sz w:val="16"/>
                <w:szCs w:val="16"/>
              </w:rPr>
              <w:t>Aug 2024</w:t>
            </w:r>
          </w:p>
          <w:p w14:paraId="5C446F4C" w14:textId="7E6CCC4B" w:rsidR="004D3011" w:rsidRPr="00BC24D2" w:rsidRDefault="009E74AB" w:rsidP="00DA2783">
            <w:pPr>
              <w:rPr>
                <w:sz w:val="16"/>
                <w:szCs w:val="16"/>
              </w:rPr>
            </w:pPr>
            <w:r w:rsidRPr="00BC24D2">
              <w:rPr>
                <w:sz w:val="16"/>
                <w:szCs w:val="16"/>
              </w:rPr>
              <w:t>Provided go to market architectural designs with cyber security focus for utilities virtual power plant transformation journey for Engie from 50k battery to 1.78 million battery installations under 35 MW program.</w:t>
            </w:r>
            <w:r w:rsidR="00DA2783">
              <w:t xml:space="preserve"> </w:t>
            </w:r>
            <w:r w:rsidR="00DA2783" w:rsidRPr="00DA2783">
              <w:rPr>
                <w:sz w:val="16"/>
                <w:szCs w:val="16"/>
              </w:rPr>
              <w:t xml:space="preserve">Led </w:t>
            </w:r>
            <w:r w:rsidR="00DA2783">
              <w:rPr>
                <w:sz w:val="16"/>
                <w:szCs w:val="16"/>
              </w:rPr>
              <w:t>this</w:t>
            </w:r>
            <w:r w:rsidR="00DA2783" w:rsidRPr="00DA2783">
              <w:rPr>
                <w:sz w:val="16"/>
                <w:szCs w:val="16"/>
              </w:rPr>
              <w:t xml:space="preserve"> initiative for </w:t>
            </w:r>
            <w:r w:rsidR="00DA2783">
              <w:rPr>
                <w:sz w:val="16"/>
                <w:szCs w:val="16"/>
              </w:rPr>
              <w:t>brining battery manufacturers onboard</w:t>
            </w:r>
            <w:r w:rsidR="00DA2783" w:rsidRPr="00DA2783">
              <w:rPr>
                <w:sz w:val="16"/>
                <w:szCs w:val="16"/>
              </w:rPr>
              <w:t>, with hands-on exposure to IoT-enabled monitoring and integration of distributed energy resources (DERs). Designed architecture for real-time telemetry, asset monitoring, and utility platform integration using IEEE 2030.5 protocol and CSIP profile. Enabled secure and standardized communication between battery systems and utility networks, supporting DER scalability.</w:t>
            </w:r>
          </w:p>
          <w:p w14:paraId="5582D39F" w14:textId="0558CCC4" w:rsidR="004D3011" w:rsidRPr="00BC24D2" w:rsidRDefault="00A94531" w:rsidP="00DA2783">
            <w:pPr>
              <w:pStyle w:val="Heading4"/>
              <w:rPr>
                <w:sz w:val="16"/>
                <w:szCs w:val="16"/>
              </w:rPr>
            </w:pPr>
            <w:proofErr w:type="spellStart"/>
            <w:r w:rsidRPr="00BC24D2">
              <w:rPr>
                <w:sz w:val="16"/>
                <w:szCs w:val="16"/>
              </w:rPr>
              <w:t>Citipower</w:t>
            </w:r>
            <w:proofErr w:type="spellEnd"/>
            <w:r w:rsidRPr="00BC24D2">
              <w:rPr>
                <w:sz w:val="16"/>
                <w:szCs w:val="16"/>
              </w:rPr>
              <w:t xml:space="preserve"> and </w:t>
            </w:r>
            <w:proofErr w:type="spellStart"/>
            <w:r w:rsidRPr="00BC24D2">
              <w:rPr>
                <w:sz w:val="16"/>
                <w:szCs w:val="16"/>
              </w:rPr>
              <w:t>PowerCor</w:t>
            </w:r>
            <w:proofErr w:type="spellEnd"/>
            <w:r w:rsidRPr="00BC24D2">
              <w:rPr>
                <w:sz w:val="16"/>
                <w:szCs w:val="16"/>
              </w:rPr>
              <w:t xml:space="preserve"> (CHED) at</w:t>
            </w:r>
            <w:r w:rsidR="00652492" w:rsidRPr="00BC24D2">
              <w:rPr>
                <w:sz w:val="16"/>
                <w:szCs w:val="16"/>
              </w:rPr>
              <w:t xml:space="preserve"> Wipro Ltd [</w:t>
            </w:r>
            <w:r w:rsidR="002B5026" w:rsidRPr="00BC24D2">
              <w:rPr>
                <w:sz w:val="16"/>
                <w:szCs w:val="16"/>
              </w:rPr>
              <w:t>Senior</w:t>
            </w:r>
            <w:r w:rsidR="00AE1F6F" w:rsidRPr="00BC24D2">
              <w:rPr>
                <w:sz w:val="16"/>
                <w:szCs w:val="16"/>
              </w:rPr>
              <w:t xml:space="preserve"> </w:t>
            </w:r>
            <w:r w:rsidR="00652492" w:rsidRPr="00BC24D2">
              <w:rPr>
                <w:sz w:val="16"/>
                <w:szCs w:val="16"/>
              </w:rPr>
              <w:t>Business Analyst / Domain Consultant], Melbourne AU</w:t>
            </w:r>
            <w:r w:rsidR="00091C74" w:rsidRPr="00BC24D2">
              <w:rPr>
                <w:sz w:val="16"/>
                <w:szCs w:val="16"/>
              </w:rPr>
              <w:t xml:space="preserve"> </w:t>
            </w:r>
            <w:r w:rsidR="00652492" w:rsidRPr="00BC24D2">
              <w:rPr>
                <w:b w:val="0"/>
                <w:bCs/>
                <w:sz w:val="16"/>
                <w:szCs w:val="16"/>
              </w:rPr>
              <w:t xml:space="preserve">Aug 2023 </w:t>
            </w:r>
            <w:r w:rsidR="004D3011" w:rsidRPr="00BC24D2">
              <w:rPr>
                <w:b w:val="0"/>
                <w:bCs/>
                <w:sz w:val="16"/>
                <w:szCs w:val="16"/>
              </w:rPr>
              <w:t>–</w:t>
            </w:r>
            <w:r w:rsidR="00652492" w:rsidRPr="00BC24D2">
              <w:rPr>
                <w:b w:val="0"/>
                <w:bCs/>
                <w:sz w:val="16"/>
                <w:szCs w:val="16"/>
              </w:rPr>
              <w:t xml:space="preserve"> Jun 2024</w:t>
            </w:r>
          </w:p>
          <w:p w14:paraId="4E20028B" w14:textId="77777777" w:rsidR="0099682D" w:rsidRPr="00BC24D2" w:rsidRDefault="0099682D" w:rsidP="00DA2783">
            <w:pPr>
              <w:rPr>
                <w:sz w:val="16"/>
                <w:szCs w:val="16"/>
              </w:rPr>
            </w:pPr>
            <w:r w:rsidRPr="00BC24D2">
              <w:rPr>
                <w:sz w:val="16"/>
                <w:szCs w:val="16"/>
              </w:rPr>
              <w:lastRenderedPageBreak/>
              <w:t xml:space="preserve">Enhanced service capability with expertise in meter to cash (using ITRON MDM) value chain at </w:t>
            </w:r>
            <w:proofErr w:type="spellStart"/>
            <w:r w:rsidRPr="00BC24D2">
              <w:rPr>
                <w:sz w:val="16"/>
                <w:szCs w:val="16"/>
              </w:rPr>
              <w:t>Powercor</w:t>
            </w:r>
            <w:proofErr w:type="spellEnd"/>
            <w:r w:rsidRPr="00BC24D2">
              <w:rPr>
                <w:sz w:val="16"/>
                <w:szCs w:val="16"/>
              </w:rPr>
              <w:t xml:space="preserve"> and </w:t>
            </w:r>
            <w:proofErr w:type="spellStart"/>
            <w:r w:rsidRPr="00BC24D2">
              <w:rPr>
                <w:sz w:val="16"/>
                <w:szCs w:val="16"/>
              </w:rPr>
              <w:t>Citipower</w:t>
            </w:r>
            <w:proofErr w:type="spellEnd"/>
            <w:r w:rsidRPr="00BC24D2">
              <w:rPr>
                <w:sz w:val="16"/>
                <w:szCs w:val="16"/>
              </w:rPr>
              <w:t>, serving 1.27 million customers in Melbourne western suburbs.</w:t>
            </w:r>
          </w:p>
          <w:p w14:paraId="0EA0B543" w14:textId="77777777" w:rsidR="004D3011" w:rsidRPr="00BC24D2" w:rsidRDefault="004D3011" w:rsidP="00DA2783">
            <w:pPr>
              <w:rPr>
                <w:sz w:val="16"/>
                <w:szCs w:val="16"/>
              </w:rPr>
            </w:pPr>
          </w:p>
          <w:p w14:paraId="4F8FB628" w14:textId="00E30AC8" w:rsidR="00652492" w:rsidRPr="00BC24D2" w:rsidRDefault="00A94531" w:rsidP="00DA2783">
            <w:pPr>
              <w:pStyle w:val="Heading4"/>
              <w:rPr>
                <w:bCs/>
                <w:sz w:val="16"/>
                <w:szCs w:val="16"/>
              </w:rPr>
            </w:pPr>
            <w:proofErr w:type="spellStart"/>
            <w:r w:rsidRPr="00BC24D2">
              <w:rPr>
                <w:sz w:val="16"/>
                <w:szCs w:val="16"/>
              </w:rPr>
              <w:t>Ausnet</w:t>
            </w:r>
            <w:proofErr w:type="spellEnd"/>
            <w:r w:rsidRPr="00BC24D2">
              <w:rPr>
                <w:sz w:val="16"/>
                <w:szCs w:val="16"/>
              </w:rPr>
              <w:t xml:space="preserve"> at</w:t>
            </w:r>
            <w:r w:rsidR="00652492" w:rsidRPr="00BC24D2">
              <w:rPr>
                <w:sz w:val="16"/>
                <w:szCs w:val="16"/>
              </w:rPr>
              <w:t xml:space="preserve"> Wipro Ltd [</w:t>
            </w:r>
            <w:r w:rsidR="006A1218" w:rsidRPr="00BC24D2">
              <w:rPr>
                <w:sz w:val="16"/>
                <w:szCs w:val="16"/>
              </w:rPr>
              <w:t>Domain Consultant</w:t>
            </w:r>
            <w:r w:rsidR="00652492" w:rsidRPr="00BC24D2">
              <w:rPr>
                <w:sz w:val="16"/>
                <w:szCs w:val="16"/>
              </w:rPr>
              <w:t>], Melbourne AU, Pune MS India</w:t>
            </w:r>
          </w:p>
          <w:p w14:paraId="7D52005B" w14:textId="5E2571A1" w:rsidR="004D3011" w:rsidRPr="00BC24D2" w:rsidRDefault="00652492" w:rsidP="00DA2783">
            <w:pPr>
              <w:pStyle w:val="Date"/>
              <w:rPr>
                <w:sz w:val="16"/>
                <w:szCs w:val="16"/>
              </w:rPr>
            </w:pPr>
            <w:r w:rsidRPr="00BC24D2">
              <w:rPr>
                <w:sz w:val="16"/>
                <w:szCs w:val="16"/>
              </w:rPr>
              <w:t xml:space="preserve">Nov 2022 </w:t>
            </w:r>
            <w:r w:rsidR="004D3011" w:rsidRPr="00BC24D2">
              <w:rPr>
                <w:sz w:val="16"/>
                <w:szCs w:val="16"/>
              </w:rPr>
              <w:t>–</w:t>
            </w:r>
            <w:r w:rsidRPr="00BC24D2">
              <w:rPr>
                <w:sz w:val="16"/>
                <w:szCs w:val="16"/>
              </w:rPr>
              <w:t xml:space="preserve"> Aug 2023</w:t>
            </w:r>
          </w:p>
          <w:p w14:paraId="6FA16A14" w14:textId="77777777" w:rsidR="0099682D" w:rsidRPr="00BC24D2" w:rsidRDefault="0099682D" w:rsidP="00DA2783">
            <w:pPr>
              <w:rPr>
                <w:sz w:val="16"/>
                <w:szCs w:val="16"/>
              </w:rPr>
            </w:pPr>
            <w:proofErr w:type="gramStart"/>
            <w:r w:rsidRPr="00BC24D2">
              <w:rPr>
                <w:sz w:val="16"/>
                <w:szCs w:val="16"/>
              </w:rPr>
              <w:t>Played</w:t>
            </w:r>
            <w:proofErr w:type="gramEnd"/>
            <w:r w:rsidRPr="00BC24D2">
              <w:rPr>
                <w:sz w:val="16"/>
                <w:szCs w:val="16"/>
              </w:rPr>
              <w:t xml:space="preserve"> a key role in winning million-dollar contracts.</w:t>
            </w:r>
          </w:p>
          <w:p w14:paraId="1E6F8537" w14:textId="77777777" w:rsidR="0099682D" w:rsidRPr="00BC24D2" w:rsidRDefault="0099682D" w:rsidP="00DA2783">
            <w:pPr>
              <w:rPr>
                <w:sz w:val="16"/>
                <w:szCs w:val="16"/>
              </w:rPr>
            </w:pPr>
            <w:r w:rsidRPr="00BC24D2">
              <w:rPr>
                <w:sz w:val="16"/>
                <w:szCs w:val="16"/>
              </w:rPr>
              <w:t xml:space="preserve">Achieved $1.2 million in revenue savings in service offering expertise in meter to cash (using </w:t>
            </w:r>
            <w:proofErr w:type="spellStart"/>
            <w:r w:rsidRPr="00BC24D2">
              <w:rPr>
                <w:sz w:val="16"/>
                <w:szCs w:val="16"/>
              </w:rPr>
              <w:t>Gridscale</w:t>
            </w:r>
            <w:proofErr w:type="spellEnd"/>
            <w:r w:rsidRPr="00BC24D2">
              <w:rPr>
                <w:sz w:val="16"/>
                <w:szCs w:val="16"/>
              </w:rPr>
              <w:t xml:space="preserve"> </w:t>
            </w:r>
            <w:proofErr w:type="spellStart"/>
            <w:r w:rsidRPr="00BC24D2">
              <w:rPr>
                <w:sz w:val="16"/>
                <w:szCs w:val="16"/>
              </w:rPr>
              <w:t>EnergyIP</w:t>
            </w:r>
            <w:proofErr w:type="spellEnd"/>
            <w:r w:rsidRPr="00BC24D2">
              <w:rPr>
                <w:sz w:val="16"/>
                <w:szCs w:val="16"/>
              </w:rPr>
              <w:t xml:space="preserve"> MDM) value chain for </w:t>
            </w:r>
            <w:proofErr w:type="spellStart"/>
            <w:r w:rsidRPr="00BC24D2">
              <w:rPr>
                <w:sz w:val="16"/>
                <w:szCs w:val="16"/>
              </w:rPr>
              <w:t>AusNet</w:t>
            </w:r>
            <w:proofErr w:type="spellEnd"/>
            <w:r w:rsidRPr="00BC24D2">
              <w:rPr>
                <w:sz w:val="16"/>
                <w:szCs w:val="16"/>
              </w:rPr>
              <w:t>.</w:t>
            </w:r>
          </w:p>
          <w:p w14:paraId="6BDEB6C5" w14:textId="77777777" w:rsidR="002B5026" w:rsidRPr="00BC24D2" w:rsidRDefault="002B5026" w:rsidP="00DA2783">
            <w:pPr>
              <w:rPr>
                <w:sz w:val="16"/>
                <w:szCs w:val="16"/>
              </w:rPr>
            </w:pPr>
          </w:p>
          <w:p w14:paraId="2B195A0C" w14:textId="77777777" w:rsidR="0099682D" w:rsidRPr="00BC24D2" w:rsidRDefault="00756535" w:rsidP="00DA2783">
            <w:pPr>
              <w:pStyle w:val="Heading4"/>
              <w:rPr>
                <w:b w:val="0"/>
                <w:bCs/>
                <w:sz w:val="16"/>
                <w:szCs w:val="16"/>
              </w:rPr>
            </w:pPr>
            <w:r w:rsidRPr="00BC24D2">
              <w:rPr>
                <w:sz w:val="16"/>
                <w:szCs w:val="16"/>
              </w:rPr>
              <w:t>XOSERVE Limited at</w:t>
            </w:r>
            <w:r w:rsidR="002B5026" w:rsidRPr="00BC24D2">
              <w:rPr>
                <w:sz w:val="16"/>
                <w:szCs w:val="16"/>
              </w:rPr>
              <w:t xml:space="preserve"> Wipro Ltd [Lead Business Analyst</w:t>
            </w:r>
            <w:r w:rsidR="00614FB3" w:rsidRPr="00BC24D2">
              <w:rPr>
                <w:sz w:val="16"/>
                <w:szCs w:val="16"/>
              </w:rPr>
              <w:t>, Solution Lead</w:t>
            </w:r>
            <w:r w:rsidR="002B5026" w:rsidRPr="00BC24D2">
              <w:rPr>
                <w:sz w:val="16"/>
                <w:szCs w:val="16"/>
              </w:rPr>
              <w:t xml:space="preserve">], Pune MS </w:t>
            </w:r>
            <w:proofErr w:type="gramStart"/>
            <w:r w:rsidR="002B5026" w:rsidRPr="00BC24D2">
              <w:rPr>
                <w:sz w:val="16"/>
                <w:szCs w:val="16"/>
              </w:rPr>
              <w:t>India</w:t>
            </w:r>
            <w:r w:rsidR="0007547E" w:rsidRPr="00BC24D2">
              <w:rPr>
                <w:sz w:val="16"/>
                <w:szCs w:val="16"/>
              </w:rPr>
              <w:t xml:space="preserve">  </w:t>
            </w:r>
            <w:r w:rsidR="002B5026" w:rsidRPr="00BC24D2">
              <w:rPr>
                <w:b w:val="0"/>
                <w:bCs/>
                <w:sz w:val="16"/>
                <w:szCs w:val="16"/>
              </w:rPr>
              <w:t>Sep</w:t>
            </w:r>
            <w:proofErr w:type="gramEnd"/>
            <w:r w:rsidR="002B5026" w:rsidRPr="00BC24D2">
              <w:rPr>
                <w:b w:val="0"/>
                <w:bCs/>
                <w:sz w:val="16"/>
                <w:szCs w:val="16"/>
              </w:rPr>
              <w:t xml:space="preserve"> 2021 – Aug 2022</w:t>
            </w:r>
          </w:p>
          <w:p w14:paraId="73B9B755" w14:textId="77D7C123" w:rsidR="0099682D" w:rsidRPr="00BC24D2" w:rsidRDefault="0099682D" w:rsidP="00DA2783">
            <w:pPr>
              <w:pStyle w:val="Heading4"/>
              <w:rPr>
                <w:b w:val="0"/>
                <w:bCs/>
                <w:sz w:val="16"/>
                <w:szCs w:val="16"/>
              </w:rPr>
            </w:pPr>
            <w:r w:rsidRPr="00BC24D2">
              <w:rPr>
                <w:b w:val="0"/>
                <w:bCs/>
                <w:sz w:val="16"/>
                <w:szCs w:val="16"/>
              </w:rPr>
              <w:t xml:space="preserve">Pivotal role in modernization of Gas distribution platform Gemini for in the tactical change initiative in the utility’s adaptive transformation journey. Agile based approach with Azure </w:t>
            </w:r>
            <w:proofErr w:type="spellStart"/>
            <w:r w:rsidRPr="00BC24D2">
              <w:rPr>
                <w:b w:val="0"/>
                <w:bCs/>
                <w:sz w:val="16"/>
                <w:szCs w:val="16"/>
              </w:rPr>
              <w:t>Devops</w:t>
            </w:r>
            <w:proofErr w:type="spellEnd"/>
            <w:r w:rsidRPr="00BC24D2">
              <w:rPr>
                <w:b w:val="0"/>
                <w:bCs/>
                <w:sz w:val="16"/>
                <w:szCs w:val="16"/>
              </w:rPr>
              <w:t xml:space="preserve">, achieving 15X faster than traditional efforts using </w:t>
            </w:r>
            <w:proofErr w:type="spellStart"/>
            <w:r w:rsidRPr="00BC24D2">
              <w:rPr>
                <w:b w:val="0"/>
                <w:bCs/>
                <w:sz w:val="16"/>
                <w:szCs w:val="16"/>
              </w:rPr>
              <w:t>vFunction</w:t>
            </w:r>
            <w:proofErr w:type="spellEnd"/>
          </w:p>
          <w:p w14:paraId="4A36205F" w14:textId="77777777" w:rsidR="00E33F30" w:rsidRPr="00BC24D2" w:rsidRDefault="00E33F30" w:rsidP="00DA2783">
            <w:pPr>
              <w:rPr>
                <w:sz w:val="16"/>
                <w:szCs w:val="16"/>
              </w:rPr>
            </w:pPr>
          </w:p>
          <w:p w14:paraId="6B9742D9" w14:textId="17F58094" w:rsidR="002B5026" w:rsidRPr="000F7187" w:rsidRDefault="00756535" w:rsidP="00DA2783">
            <w:pPr>
              <w:pStyle w:val="Heading4"/>
            </w:pPr>
            <w:r w:rsidRPr="00BC24D2">
              <w:rPr>
                <w:sz w:val="16"/>
                <w:szCs w:val="16"/>
              </w:rPr>
              <w:t>Consolidated Edison at</w:t>
            </w:r>
            <w:r w:rsidR="00E33F30" w:rsidRPr="00BC24D2">
              <w:rPr>
                <w:sz w:val="16"/>
                <w:szCs w:val="16"/>
              </w:rPr>
              <w:t xml:space="preserve"> Siemens Ltd. [Senior </w:t>
            </w:r>
            <w:r w:rsidR="005E5C9E" w:rsidRPr="00BC24D2">
              <w:rPr>
                <w:sz w:val="16"/>
                <w:szCs w:val="16"/>
              </w:rPr>
              <w:t>BA</w:t>
            </w:r>
            <w:r w:rsidR="00E33F30" w:rsidRPr="00BC24D2">
              <w:rPr>
                <w:sz w:val="16"/>
                <w:szCs w:val="16"/>
              </w:rPr>
              <w:t>], Pune MS India</w:t>
            </w:r>
            <w:r w:rsidR="005E5C9E" w:rsidRPr="00BC24D2">
              <w:rPr>
                <w:sz w:val="16"/>
                <w:szCs w:val="16"/>
              </w:rPr>
              <w:t xml:space="preserve"> </w:t>
            </w:r>
            <w:r w:rsidR="009700F5" w:rsidRPr="00BC24D2">
              <w:rPr>
                <w:b w:val="0"/>
                <w:bCs/>
                <w:sz w:val="16"/>
                <w:szCs w:val="16"/>
              </w:rPr>
              <w:t>July</w:t>
            </w:r>
            <w:r w:rsidR="00E33F30" w:rsidRPr="00BC24D2">
              <w:rPr>
                <w:b w:val="0"/>
                <w:bCs/>
                <w:sz w:val="16"/>
                <w:szCs w:val="16"/>
              </w:rPr>
              <w:t xml:space="preserve"> </w:t>
            </w:r>
            <w:r w:rsidR="009700F5" w:rsidRPr="00BC24D2">
              <w:rPr>
                <w:b w:val="0"/>
                <w:bCs/>
                <w:sz w:val="16"/>
                <w:szCs w:val="16"/>
              </w:rPr>
              <w:t>19</w:t>
            </w:r>
            <w:r w:rsidR="00E33F30" w:rsidRPr="00BC24D2">
              <w:rPr>
                <w:b w:val="0"/>
                <w:bCs/>
                <w:sz w:val="16"/>
                <w:szCs w:val="16"/>
              </w:rPr>
              <w:t xml:space="preserve"> – </w:t>
            </w:r>
            <w:r w:rsidR="009700F5" w:rsidRPr="00BC24D2">
              <w:rPr>
                <w:b w:val="0"/>
                <w:bCs/>
                <w:sz w:val="16"/>
                <w:szCs w:val="16"/>
              </w:rPr>
              <w:t>Sep</w:t>
            </w:r>
            <w:r w:rsidR="00E33F30" w:rsidRPr="00BC24D2">
              <w:rPr>
                <w:b w:val="0"/>
                <w:bCs/>
                <w:sz w:val="16"/>
                <w:szCs w:val="16"/>
              </w:rPr>
              <w:t xml:space="preserve"> </w:t>
            </w:r>
            <w:r w:rsidR="009700F5" w:rsidRPr="00BC24D2">
              <w:rPr>
                <w:b w:val="0"/>
                <w:bCs/>
                <w:sz w:val="16"/>
                <w:szCs w:val="16"/>
              </w:rPr>
              <w:t>21</w:t>
            </w:r>
            <w:r w:rsidR="00DA2783">
              <w:rPr>
                <w:b w:val="0"/>
                <w:bCs/>
                <w:sz w:val="16"/>
                <w:szCs w:val="16"/>
              </w:rPr>
              <w:t xml:space="preserve"> </w:t>
            </w:r>
            <w:r w:rsidR="0099682D" w:rsidRPr="00BC24D2">
              <w:rPr>
                <w:b w:val="0"/>
                <w:bCs/>
                <w:sz w:val="16"/>
                <w:szCs w:val="16"/>
              </w:rPr>
              <w:t>Lead smart metering initiative and billing optimization requirement in meter to cash (using</w:t>
            </w:r>
            <w:r w:rsidR="0099682D" w:rsidRPr="00BC24D2">
              <w:rPr>
                <w:sz w:val="16"/>
                <w:szCs w:val="16"/>
              </w:rPr>
              <w:t xml:space="preserve"> </w:t>
            </w:r>
            <w:proofErr w:type="spellStart"/>
            <w:r w:rsidR="0099682D" w:rsidRPr="00BC24D2">
              <w:rPr>
                <w:b w:val="0"/>
                <w:bCs/>
                <w:sz w:val="16"/>
                <w:szCs w:val="16"/>
              </w:rPr>
              <w:t>Gridscale</w:t>
            </w:r>
            <w:proofErr w:type="spellEnd"/>
            <w:r w:rsidR="0099682D" w:rsidRPr="00BC24D2">
              <w:rPr>
                <w:b w:val="0"/>
                <w:bCs/>
                <w:sz w:val="16"/>
                <w:szCs w:val="16"/>
              </w:rPr>
              <w:t xml:space="preserve"> </w:t>
            </w:r>
            <w:proofErr w:type="spellStart"/>
            <w:r w:rsidR="0099682D" w:rsidRPr="00BC24D2">
              <w:rPr>
                <w:b w:val="0"/>
                <w:bCs/>
                <w:sz w:val="16"/>
                <w:szCs w:val="16"/>
              </w:rPr>
              <w:t>EnergyIP</w:t>
            </w:r>
            <w:proofErr w:type="spellEnd"/>
            <w:r w:rsidR="0099682D" w:rsidRPr="00BC24D2">
              <w:rPr>
                <w:b w:val="0"/>
                <w:bCs/>
                <w:sz w:val="16"/>
                <w:szCs w:val="16"/>
              </w:rPr>
              <w:t xml:space="preserve"> MDM) value chain</w:t>
            </w:r>
          </w:p>
        </w:tc>
      </w:tr>
    </w:tbl>
    <w:p w14:paraId="1D85089B" w14:textId="77777777" w:rsidR="00EF12A9" w:rsidRDefault="00EF12A9" w:rsidP="000C45FF">
      <w:pPr>
        <w:tabs>
          <w:tab w:val="left" w:pos="990"/>
        </w:tabs>
      </w:pPr>
    </w:p>
    <w:tbl>
      <w:tblPr>
        <w:tblpPr w:leftFromText="180" w:rightFromText="180" w:vertAnchor="text" w:horzAnchor="margin" w:tblpY="56"/>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76253E" w:rsidRPr="004D3011" w14:paraId="7180A4A1" w14:textId="77777777" w:rsidTr="0076253E">
        <w:tc>
          <w:tcPr>
            <w:tcW w:w="3600" w:type="dxa"/>
          </w:tcPr>
          <w:p w14:paraId="478F6661" w14:textId="77777777" w:rsidR="0076253E" w:rsidRPr="00F73C53" w:rsidRDefault="0076253E" w:rsidP="0076253E">
            <w:pPr>
              <w:pStyle w:val="Heading3"/>
            </w:pPr>
            <w:r>
              <w:t>Professional Affiliations</w:t>
            </w:r>
          </w:p>
          <w:p w14:paraId="635780CF" w14:textId="77777777" w:rsidR="0076253E" w:rsidRDefault="0076253E" w:rsidP="0076253E">
            <w:r>
              <w:t>International Institute of Business Analysis (IIBA)</w:t>
            </w:r>
          </w:p>
          <w:p w14:paraId="34DCE26B" w14:textId="765B1C9F" w:rsidR="00325C94" w:rsidRDefault="00325C94" w:rsidP="0076253E">
            <w:r w:rsidRPr="00325C94">
              <w:t>The Institute of Electrical and Electronics Engineers</w:t>
            </w:r>
            <w:r>
              <w:t xml:space="preserve"> (IEEE)</w:t>
            </w:r>
          </w:p>
          <w:p w14:paraId="03504189" w14:textId="4F335098" w:rsidR="00325C94" w:rsidRDefault="00325C94" w:rsidP="0076253E">
            <w:r>
              <w:t>Association for Project Managers (APM)</w:t>
            </w:r>
          </w:p>
          <w:p w14:paraId="2EF582C8" w14:textId="77777777" w:rsidR="0076253E" w:rsidRDefault="0076253E" w:rsidP="0076253E"/>
          <w:p w14:paraId="1BA6F69E" w14:textId="77777777" w:rsidR="0076253E" w:rsidRPr="00CB0055" w:rsidRDefault="0076253E" w:rsidP="0076253E">
            <w:pPr>
              <w:pStyle w:val="Heading3"/>
            </w:pPr>
            <w:r>
              <w:t>Personal Projects</w:t>
            </w:r>
          </w:p>
          <w:p w14:paraId="6F4FDB92" w14:textId="77777777" w:rsidR="0076253E" w:rsidRDefault="0076253E" w:rsidP="0076253E">
            <w:r>
              <w:t>Yoga / Spirituality</w:t>
            </w:r>
          </w:p>
          <w:p w14:paraId="4B80E23A" w14:textId="77777777" w:rsidR="0076253E" w:rsidRDefault="0076253E" w:rsidP="0076253E">
            <w:r>
              <w:t>Professional Trainer</w:t>
            </w:r>
            <w:r w:rsidR="00FC666D">
              <w:t xml:space="preserve"> in Business Analysis</w:t>
            </w:r>
          </w:p>
          <w:p w14:paraId="794EE983" w14:textId="77777777" w:rsidR="0031144B" w:rsidRDefault="0031144B" w:rsidP="0076253E">
            <w:r>
              <w:t>AWS cloud computing projects</w:t>
            </w:r>
          </w:p>
          <w:p w14:paraId="65A75783" w14:textId="3EF6F76E" w:rsidR="00325C94" w:rsidRPr="004D3011" w:rsidRDefault="009E74AB" w:rsidP="0076253E">
            <w:r>
              <w:t>Cyber Security CCA</w:t>
            </w:r>
          </w:p>
        </w:tc>
        <w:tc>
          <w:tcPr>
            <w:tcW w:w="720" w:type="dxa"/>
          </w:tcPr>
          <w:p w14:paraId="5FD536F2" w14:textId="77777777" w:rsidR="0076253E" w:rsidRDefault="0076253E" w:rsidP="0076253E">
            <w:pPr>
              <w:tabs>
                <w:tab w:val="left" w:pos="990"/>
              </w:tabs>
            </w:pPr>
          </w:p>
        </w:tc>
        <w:tc>
          <w:tcPr>
            <w:tcW w:w="6470" w:type="dxa"/>
          </w:tcPr>
          <w:p w14:paraId="542C5179" w14:textId="6333FC5C" w:rsidR="00011BE2" w:rsidRPr="00BC24D2" w:rsidRDefault="00756535" w:rsidP="007E05B5">
            <w:pPr>
              <w:pStyle w:val="Heading4"/>
              <w:rPr>
                <w:b w:val="0"/>
                <w:bCs/>
                <w:sz w:val="16"/>
                <w:szCs w:val="16"/>
              </w:rPr>
            </w:pPr>
            <w:r w:rsidRPr="00BC24D2">
              <w:rPr>
                <w:sz w:val="16"/>
                <w:szCs w:val="16"/>
              </w:rPr>
              <w:t xml:space="preserve">Energy Efficiency Services Limited at </w:t>
            </w:r>
            <w:r w:rsidR="0076253E" w:rsidRPr="00BC24D2">
              <w:rPr>
                <w:sz w:val="16"/>
                <w:szCs w:val="16"/>
              </w:rPr>
              <w:t>Accenture Solutions Pvt Ltd [Business Analyst, Domain Subject Matter Expert]</w:t>
            </w:r>
            <w:r w:rsidR="007E05B5" w:rsidRPr="00BC24D2">
              <w:rPr>
                <w:sz w:val="16"/>
                <w:szCs w:val="16"/>
              </w:rPr>
              <w:t xml:space="preserve"> </w:t>
            </w:r>
            <w:r w:rsidR="009E487A" w:rsidRPr="00BC24D2">
              <w:rPr>
                <w:b w:val="0"/>
                <w:bCs/>
                <w:sz w:val="16"/>
                <w:szCs w:val="16"/>
              </w:rPr>
              <w:t>Dec</w:t>
            </w:r>
            <w:r w:rsidR="00011BE2" w:rsidRPr="00BC24D2">
              <w:rPr>
                <w:b w:val="0"/>
                <w:bCs/>
                <w:sz w:val="16"/>
                <w:szCs w:val="16"/>
              </w:rPr>
              <w:t xml:space="preserve"> 20</w:t>
            </w:r>
            <w:r w:rsidR="009E487A" w:rsidRPr="00BC24D2">
              <w:rPr>
                <w:b w:val="0"/>
                <w:bCs/>
                <w:sz w:val="16"/>
                <w:szCs w:val="16"/>
              </w:rPr>
              <w:t>18</w:t>
            </w:r>
            <w:r w:rsidR="00011BE2" w:rsidRPr="00BC24D2">
              <w:rPr>
                <w:b w:val="0"/>
                <w:bCs/>
                <w:sz w:val="16"/>
                <w:szCs w:val="16"/>
              </w:rPr>
              <w:t xml:space="preserve"> – </w:t>
            </w:r>
            <w:r w:rsidR="009E487A" w:rsidRPr="00BC24D2">
              <w:rPr>
                <w:b w:val="0"/>
                <w:bCs/>
                <w:sz w:val="16"/>
                <w:szCs w:val="16"/>
              </w:rPr>
              <w:t>July 2019</w:t>
            </w:r>
          </w:p>
          <w:p w14:paraId="4BBC14A7" w14:textId="77777777" w:rsidR="0099682D" w:rsidRPr="00BC24D2" w:rsidRDefault="0099682D" w:rsidP="0099682D">
            <w:pPr>
              <w:rPr>
                <w:rFonts w:ascii="Open Sans" w:hAnsi="Open Sans" w:cs="Open Sans"/>
                <w:bCs/>
                <w:sz w:val="16"/>
                <w:szCs w:val="16"/>
              </w:rPr>
            </w:pPr>
            <w:r w:rsidRPr="00BC24D2">
              <w:rPr>
                <w:rFonts w:ascii="Open Sans" w:hAnsi="Open Sans" w:cs="Open Sans"/>
                <w:bCs/>
                <w:sz w:val="16"/>
                <w:szCs w:val="16"/>
              </w:rPr>
              <w:t xml:space="preserve">Delivery led full range of services and solutions from meter installation to integration </w:t>
            </w:r>
            <w:r w:rsidRPr="00BC24D2">
              <w:rPr>
                <w:sz w:val="16"/>
                <w:szCs w:val="16"/>
              </w:rPr>
              <w:t xml:space="preserve">(using </w:t>
            </w:r>
            <w:proofErr w:type="spellStart"/>
            <w:r w:rsidRPr="00BC24D2">
              <w:rPr>
                <w:sz w:val="16"/>
                <w:szCs w:val="16"/>
              </w:rPr>
              <w:t>Gridscale</w:t>
            </w:r>
            <w:proofErr w:type="spellEnd"/>
            <w:r w:rsidRPr="00BC24D2">
              <w:rPr>
                <w:sz w:val="16"/>
                <w:szCs w:val="16"/>
              </w:rPr>
              <w:t xml:space="preserve"> </w:t>
            </w:r>
            <w:proofErr w:type="spellStart"/>
            <w:r w:rsidRPr="00BC24D2">
              <w:rPr>
                <w:sz w:val="16"/>
                <w:szCs w:val="16"/>
              </w:rPr>
              <w:t>EnergyIP</w:t>
            </w:r>
            <w:proofErr w:type="spellEnd"/>
            <w:r w:rsidRPr="00BC24D2">
              <w:rPr>
                <w:sz w:val="16"/>
                <w:szCs w:val="16"/>
              </w:rPr>
              <w:t xml:space="preserve"> MDM in-house Customization) </w:t>
            </w:r>
            <w:r w:rsidRPr="00BC24D2">
              <w:rPr>
                <w:rFonts w:ascii="Open Sans" w:hAnsi="Open Sans" w:cs="Open Sans"/>
                <w:bCs/>
                <w:sz w:val="16"/>
                <w:szCs w:val="16"/>
              </w:rPr>
              <w:t>with the existing billing system (i.e. SAP BI) of electric supply companies in Asian utility client journey with international networks to roll out 5 million smart meters in India by 2021. ~45</w:t>
            </w:r>
            <w:proofErr w:type="gramStart"/>
            <w:r w:rsidRPr="00BC24D2">
              <w:rPr>
                <w:rFonts w:ascii="Open Sans" w:hAnsi="Open Sans" w:cs="Open Sans"/>
                <w:bCs/>
                <w:sz w:val="16"/>
                <w:szCs w:val="16"/>
              </w:rPr>
              <w:t xml:space="preserve">% </w:t>
            </w:r>
            <w:r w:rsidRPr="00BC24D2">
              <w:rPr>
                <w:sz w:val="16"/>
                <w:szCs w:val="16"/>
              </w:rPr>
              <w:t xml:space="preserve"> </w:t>
            </w:r>
            <w:r w:rsidRPr="00BC24D2">
              <w:rPr>
                <w:rFonts w:ascii="Open Sans" w:hAnsi="Open Sans" w:cs="Open Sans"/>
                <w:bCs/>
                <w:sz w:val="16"/>
                <w:szCs w:val="16"/>
              </w:rPr>
              <w:t>of</w:t>
            </w:r>
            <w:proofErr w:type="gramEnd"/>
            <w:r w:rsidRPr="00BC24D2">
              <w:rPr>
                <w:rFonts w:ascii="Open Sans" w:hAnsi="Open Sans" w:cs="Open Sans"/>
                <w:bCs/>
                <w:sz w:val="16"/>
                <w:szCs w:val="16"/>
              </w:rPr>
              <w:t xml:space="preserve"> the total revenue garnered by Bihar Discoms is generated through Smart Consumer App.</w:t>
            </w:r>
          </w:p>
          <w:p w14:paraId="22323BE5" w14:textId="77777777" w:rsidR="0076253E" w:rsidRPr="00BC24D2" w:rsidRDefault="0076253E" w:rsidP="0076253E">
            <w:pPr>
              <w:rPr>
                <w:rFonts w:ascii="Open Sans" w:hAnsi="Open Sans" w:cs="Open Sans"/>
                <w:bCs/>
                <w:sz w:val="16"/>
                <w:szCs w:val="16"/>
              </w:rPr>
            </w:pPr>
          </w:p>
          <w:p w14:paraId="756212FC" w14:textId="1A9F0113" w:rsidR="0099682D" w:rsidRPr="00BC24D2" w:rsidRDefault="00756535" w:rsidP="0099682D">
            <w:pPr>
              <w:pStyle w:val="Heading4"/>
              <w:rPr>
                <w:sz w:val="16"/>
                <w:szCs w:val="16"/>
              </w:rPr>
            </w:pPr>
            <w:r w:rsidRPr="00BC24D2">
              <w:rPr>
                <w:sz w:val="16"/>
                <w:szCs w:val="16"/>
              </w:rPr>
              <w:t>Consolidated Edison at</w:t>
            </w:r>
            <w:r w:rsidR="0076253E" w:rsidRPr="00BC24D2">
              <w:rPr>
                <w:sz w:val="16"/>
                <w:szCs w:val="16"/>
              </w:rPr>
              <w:t xml:space="preserve"> Accenture Solutions Pvt Ltd. [Business Analyst], Pune MS India</w:t>
            </w:r>
            <w:r w:rsidR="00011BE2" w:rsidRPr="00BC24D2">
              <w:rPr>
                <w:sz w:val="16"/>
                <w:szCs w:val="16"/>
              </w:rPr>
              <w:t xml:space="preserve"> </w:t>
            </w:r>
            <w:r w:rsidR="0099682D" w:rsidRPr="00BC24D2">
              <w:rPr>
                <w:sz w:val="16"/>
                <w:szCs w:val="16"/>
              </w:rPr>
              <w:t xml:space="preserve"> </w:t>
            </w:r>
            <w:r w:rsidR="009E487A" w:rsidRPr="00BC24D2">
              <w:rPr>
                <w:b w:val="0"/>
                <w:bCs/>
                <w:sz w:val="16"/>
                <w:szCs w:val="16"/>
              </w:rPr>
              <w:t>Apr</w:t>
            </w:r>
            <w:r w:rsidR="00011BE2" w:rsidRPr="00BC24D2">
              <w:rPr>
                <w:b w:val="0"/>
                <w:bCs/>
                <w:sz w:val="16"/>
                <w:szCs w:val="16"/>
              </w:rPr>
              <w:t xml:space="preserve"> 201</w:t>
            </w:r>
            <w:r w:rsidR="009E487A" w:rsidRPr="00BC24D2">
              <w:rPr>
                <w:b w:val="0"/>
                <w:bCs/>
                <w:sz w:val="16"/>
                <w:szCs w:val="16"/>
              </w:rPr>
              <w:t>7</w:t>
            </w:r>
            <w:r w:rsidR="00011BE2" w:rsidRPr="00BC24D2">
              <w:rPr>
                <w:b w:val="0"/>
                <w:bCs/>
                <w:sz w:val="16"/>
                <w:szCs w:val="16"/>
              </w:rPr>
              <w:t xml:space="preserve"> – </w:t>
            </w:r>
            <w:r w:rsidR="009E487A" w:rsidRPr="00BC24D2">
              <w:rPr>
                <w:b w:val="0"/>
                <w:bCs/>
                <w:sz w:val="16"/>
                <w:szCs w:val="16"/>
              </w:rPr>
              <w:t>Dec</w:t>
            </w:r>
            <w:r w:rsidR="00011BE2" w:rsidRPr="00BC24D2">
              <w:rPr>
                <w:b w:val="0"/>
                <w:bCs/>
                <w:sz w:val="16"/>
                <w:szCs w:val="16"/>
              </w:rPr>
              <w:t xml:space="preserve"> 201</w:t>
            </w:r>
            <w:r w:rsidR="009E487A" w:rsidRPr="00BC24D2">
              <w:rPr>
                <w:b w:val="0"/>
                <w:bCs/>
                <w:sz w:val="16"/>
                <w:szCs w:val="16"/>
              </w:rPr>
              <w:t>8</w:t>
            </w:r>
            <w:r w:rsidR="00295773">
              <w:rPr>
                <w:b w:val="0"/>
                <w:bCs/>
                <w:sz w:val="16"/>
                <w:szCs w:val="16"/>
              </w:rPr>
              <w:t>:</w:t>
            </w:r>
            <w:r w:rsidR="00DA2783">
              <w:rPr>
                <w:b w:val="0"/>
                <w:bCs/>
                <w:sz w:val="16"/>
                <w:szCs w:val="16"/>
              </w:rPr>
              <w:t xml:space="preserve"> </w:t>
            </w:r>
            <w:r w:rsidR="0099682D" w:rsidRPr="00BC24D2">
              <w:rPr>
                <w:b w:val="0"/>
                <w:bCs/>
                <w:sz w:val="16"/>
                <w:szCs w:val="16"/>
              </w:rPr>
              <w:t xml:space="preserve">Smart metering data conversion initiative in meter to cash (using </w:t>
            </w:r>
            <w:r w:rsidR="0099682D" w:rsidRPr="00BC24D2">
              <w:rPr>
                <w:sz w:val="16"/>
                <w:szCs w:val="16"/>
              </w:rPr>
              <w:t xml:space="preserve"> </w:t>
            </w:r>
            <w:proofErr w:type="spellStart"/>
            <w:r w:rsidR="0099682D" w:rsidRPr="00BC24D2">
              <w:rPr>
                <w:b w:val="0"/>
                <w:bCs/>
                <w:sz w:val="16"/>
                <w:szCs w:val="16"/>
              </w:rPr>
              <w:t>Gridscale</w:t>
            </w:r>
            <w:proofErr w:type="spellEnd"/>
            <w:r w:rsidR="0099682D" w:rsidRPr="00BC24D2">
              <w:rPr>
                <w:b w:val="0"/>
                <w:bCs/>
                <w:sz w:val="16"/>
                <w:szCs w:val="16"/>
              </w:rPr>
              <w:t xml:space="preserve"> </w:t>
            </w:r>
            <w:proofErr w:type="spellStart"/>
            <w:r w:rsidR="0099682D" w:rsidRPr="00BC24D2">
              <w:rPr>
                <w:b w:val="0"/>
                <w:bCs/>
                <w:sz w:val="16"/>
                <w:szCs w:val="16"/>
              </w:rPr>
              <w:t>EnergyIP</w:t>
            </w:r>
            <w:proofErr w:type="spellEnd"/>
            <w:r w:rsidR="0099682D" w:rsidRPr="00BC24D2">
              <w:rPr>
                <w:b w:val="0"/>
                <w:bCs/>
                <w:sz w:val="16"/>
                <w:szCs w:val="16"/>
              </w:rPr>
              <w:t xml:space="preserve"> MDM) value chain for </w:t>
            </w:r>
            <w:proofErr w:type="spellStart"/>
            <w:r w:rsidR="0099682D" w:rsidRPr="00BC24D2">
              <w:rPr>
                <w:b w:val="0"/>
                <w:bCs/>
                <w:sz w:val="16"/>
                <w:szCs w:val="16"/>
              </w:rPr>
              <w:t>ConEd</w:t>
            </w:r>
            <w:proofErr w:type="spellEnd"/>
            <w:r w:rsidR="0099682D" w:rsidRPr="00BC24D2">
              <w:rPr>
                <w:b w:val="0"/>
                <w:bCs/>
                <w:sz w:val="16"/>
                <w:szCs w:val="16"/>
              </w:rPr>
              <w:t xml:space="preserve">, to improve reliability and financial benefits. </w:t>
            </w:r>
          </w:p>
          <w:p w14:paraId="201CCF58" w14:textId="77777777" w:rsidR="0076253E" w:rsidRPr="00BC24D2" w:rsidRDefault="0076253E" w:rsidP="0076253E">
            <w:pPr>
              <w:rPr>
                <w:sz w:val="16"/>
                <w:szCs w:val="16"/>
              </w:rPr>
            </w:pPr>
          </w:p>
          <w:p w14:paraId="3AB3E20A" w14:textId="6F522068" w:rsidR="0076253E" w:rsidRPr="00BC24D2" w:rsidRDefault="00756535" w:rsidP="00DA2783">
            <w:pPr>
              <w:pStyle w:val="Heading4"/>
              <w:rPr>
                <w:sz w:val="16"/>
                <w:szCs w:val="16"/>
              </w:rPr>
            </w:pPr>
            <w:r w:rsidRPr="00BC24D2">
              <w:rPr>
                <w:sz w:val="16"/>
                <w:szCs w:val="16"/>
              </w:rPr>
              <w:t>Southern Maryland Electric Cooperative at</w:t>
            </w:r>
            <w:r w:rsidR="0076253E" w:rsidRPr="00BC24D2">
              <w:rPr>
                <w:sz w:val="16"/>
                <w:szCs w:val="16"/>
              </w:rPr>
              <w:t xml:space="preserve"> Accenture Solutions Pvt Ltd. [</w:t>
            </w:r>
            <w:r w:rsidR="00C9093F" w:rsidRPr="00BC24D2">
              <w:rPr>
                <w:sz w:val="16"/>
                <w:szCs w:val="16"/>
              </w:rPr>
              <w:t xml:space="preserve">System Integration Specialist, </w:t>
            </w:r>
            <w:r w:rsidR="0076253E" w:rsidRPr="00BC24D2">
              <w:rPr>
                <w:sz w:val="16"/>
                <w:szCs w:val="16"/>
              </w:rPr>
              <w:t>Business Analyst], Pune MS India</w:t>
            </w:r>
            <w:r w:rsidR="00DA2783">
              <w:rPr>
                <w:sz w:val="16"/>
                <w:szCs w:val="16"/>
              </w:rPr>
              <w:t xml:space="preserve"> </w:t>
            </w:r>
            <w:r w:rsidR="0076253E" w:rsidRPr="00DA2783">
              <w:rPr>
                <w:b w:val="0"/>
                <w:bCs/>
                <w:sz w:val="16"/>
                <w:szCs w:val="16"/>
              </w:rPr>
              <w:t>Dec 2016 – Apr 2017</w:t>
            </w:r>
          </w:p>
          <w:p w14:paraId="6F5D9CF7" w14:textId="77777777" w:rsidR="0099682D" w:rsidRPr="00BC24D2" w:rsidRDefault="0099682D" w:rsidP="0099682D">
            <w:pPr>
              <w:pStyle w:val="Heading4"/>
              <w:rPr>
                <w:b w:val="0"/>
                <w:bCs/>
                <w:sz w:val="16"/>
                <w:szCs w:val="16"/>
              </w:rPr>
            </w:pPr>
            <w:r w:rsidRPr="00BC24D2">
              <w:rPr>
                <w:b w:val="0"/>
                <w:bCs/>
                <w:sz w:val="16"/>
                <w:szCs w:val="16"/>
              </w:rPr>
              <w:t>Smart metering platform upgrade initiative in meter to cash (</w:t>
            </w:r>
            <w:proofErr w:type="gramStart"/>
            <w:r w:rsidRPr="00BC24D2">
              <w:rPr>
                <w:b w:val="0"/>
                <w:bCs/>
                <w:sz w:val="16"/>
                <w:szCs w:val="16"/>
              </w:rPr>
              <w:t xml:space="preserve">using  </w:t>
            </w:r>
            <w:proofErr w:type="spellStart"/>
            <w:r w:rsidRPr="00BC24D2">
              <w:rPr>
                <w:b w:val="0"/>
                <w:bCs/>
                <w:sz w:val="16"/>
                <w:szCs w:val="16"/>
              </w:rPr>
              <w:t>Gridscale</w:t>
            </w:r>
            <w:proofErr w:type="spellEnd"/>
            <w:proofErr w:type="gramEnd"/>
            <w:r w:rsidRPr="00BC24D2">
              <w:rPr>
                <w:b w:val="0"/>
                <w:bCs/>
                <w:sz w:val="16"/>
                <w:szCs w:val="16"/>
              </w:rPr>
              <w:t xml:space="preserve"> </w:t>
            </w:r>
            <w:proofErr w:type="spellStart"/>
            <w:r w:rsidRPr="00BC24D2">
              <w:rPr>
                <w:b w:val="0"/>
                <w:bCs/>
                <w:sz w:val="16"/>
                <w:szCs w:val="16"/>
              </w:rPr>
              <w:t>EnergyIP</w:t>
            </w:r>
            <w:proofErr w:type="spellEnd"/>
            <w:r w:rsidRPr="00BC24D2">
              <w:rPr>
                <w:b w:val="0"/>
                <w:bCs/>
                <w:sz w:val="16"/>
                <w:szCs w:val="16"/>
              </w:rPr>
              <w:t xml:space="preserve"> MDM) value chain for SMECO, serving 161k customers across Maryland.</w:t>
            </w:r>
          </w:p>
          <w:p w14:paraId="12ECA2C8" w14:textId="77777777" w:rsidR="0076253E" w:rsidRPr="00BC24D2" w:rsidRDefault="0076253E" w:rsidP="0076253E">
            <w:pPr>
              <w:pStyle w:val="Heading4"/>
              <w:rPr>
                <w:b w:val="0"/>
                <w:bCs/>
                <w:sz w:val="16"/>
                <w:szCs w:val="16"/>
              </w:rPr>
            </w:pPr>
            <w:r w:rsidRPr="00BC24D2">
              <w:rPr>
                <w:b w:val="0"/>
                <w:bCs/>
                <w:sz w:val="16"/>
                <w:szCs w:val="16"/>
              </w:rPr>
              <w:t xml:space="preserve"> </w:t>
            </w:r>
          </w:p>
          <w:p w14:paraId="3B184831" w14:textId="7D82668D" w:rsidR="0076253E" w:rsidRPr="00BC24D2" w:rsidRDefault="00756535" w:rsidP="0099682D">
            <w:pPr>
              <w:pStyle w:val="Heading4"/>
              <w:rPr>
                <w:sz w:val="16"/>
                <w:szCs w:val="16"/>
              </w:rPr>
            </w:pPr>
            <w:r w:rsidRPr="00BC24D2">
              <w:rPr>
                <w:sz w:val="16"/>
                <w:szCs w:val="16"/>
              </w:rPr>
              <w:t>Data Communications Company at</w:t>
            </w:r>
            <w:r w:rsidR="0076253E" w:rsidRPr="00BC24D2">
              <w:rPr>
                <w:sz w:val="16"/>
                <w:szCs w:val="16"/>
              </w:rPr>
              <w:t xml:space="preserve"> Accenture Solutions Pvt Ltd. [Business Analyst], Pune MS India</w:t>
            </w:r>
            <w:r w:rsidR="0099682D" w:rsidRPr="00BC24D2">
              <w:rPr>
                <w:sz w:val="16"/>
                <w:szCs w:val="16"/>
              </w:rPr>
              <w:t xml:space="preserve"> </w:t>
            </w:r>
            <w:r w:rsidR="0076253E" w:rsidRPr="00BC24D2">
              <w:rPr>
                <w:b w:val="0"/>
                <w:bCs/>
                <w:sz w:val="16"/>
                <w:szCs w:val="16"/>
              </w:rPr>
              <w:t xml:space="preserve">Sep </w:t>
            </w:r>
            <w:r w:rsidR="009E487A" w:rsidRPr="00BC24D2">
              <w:rPr>
                <w:b w:val="0"/>
                <w:bCs/>
                <w:sz w:val="16"/>
                <w:szCs w:val="16"/>
              </w:rPr>
              <w:t>2015</w:t>
            </w:r>
            <w:r w:rsidR="0076253E" w:rsidRPr="00BC24D2">
              <w:rPr>
                <w:b w:val="0"/>
                <w:bCs/>
                <w:sz w:val="16"/>
                <w:szCs w:val="16"/>
              </w:rPr>
              <w:t xml:space="preserve"> – Aug </w:t>
            </w:r>
            <w:r w:rsidR="009E487A" w:rsidRPr="00BC24D2">
              <w:rPr>
                <w:b w:val="0"/>
                <w:bCs/>
                <w:sz w:val="16"/>
                <w:szCs w:val="16"/>
              </w:rPr>
              <w:t>2016</w:t>
            </w:r>
          </w:p>
          <w:p w14:paraId="5F4B09E8" w14:textId="77777777" w:rsidR="0099682D" w:rsidRPr="00BC24D2" w:rsidRDefault="0099682D" w:rsidP="0099682D">
            <w:pPr>
              <w:pStyle w:val="Heading4"/>
              <w:rPr>
                <w:b w:val="0"/>
                <w:bCs/>
                <w:sz w:val="16"/>
                <w:szCs w:val="16"/>
              </w:rPr>
            </w:pPr>
            <w:r w:rsidRPr="00BC24D2">
              <w:rPr>
                <w:b w:val="0"/>
                <w:bCs/>
                <w:sz w:val="16"/>
                <w:szCs w:val="16"/>
              </w:rPr>
              <w:t xml:space="preserve">Smart metering smart metering and billing transformation journey (using </w:t>
            </w:r>
            <w:proofErr w:type="spellStart"/>
            <w:r w:rsidRPr="00BC24D2">
              <w:rPr>
                <w:b w:val="0"/>
                <w:bCs/>
                <w:sz w:val="16"/>
                <w:szCs w:val="16"/>
              </w:rPr>
              <w:t>Gridscale</w:t>
            </w:r>
            <w:proofErr w:type="spellEnd"/>
            <w:r w:rsidRPr="00BC24D2">
              <w:rPr>
                <w:b w:val="0"/>
                <w:bCs/>
                <w:sz w:val="16"/>
                <w:szCs w:val="16"/>
              </w:rPr>
              <w:t xml:space="preserve"> </w:t>
            </w:r>
            <w:proofErr w:type="spellStart"/>
            <w:r w:rsidRPr="00BC24D2">
              <w:rPr>
                <w:b w:val="0"/>
                <w:bCs/>
                <w:sz w:val="16"/>
                <w:szCs w:val="16"/>
              </w:rPr>
              <w:t>EnergyIP</w:t>
            </w:r>
            <w:proofErr w:type="spellEnd"/>
            <w:r w:rsidRPr="00BC24D2">
              <w:rPr>
                <w:b w:val="0"/>
                <w:bCs/>
                <w:sz w:val="16"/>
                <w:szCs w:val="16"/>
              </w:rPr>
              <w:t xml:space="preserve"> MDM) in meter to cash value chain for Data communication company, serving 9.5 million energy customers. </w:t>
            </w:r>
          </w:p>
          <w:p w14:paraId="789E40EA" w14:textId="77777777" w:rsidR="0076253E" w:rsidRPr="00BC24D2" w:rsidRDefault="0076253E" w:rsidP="0076253E">
            <w:pPr>
              <w:rPr>
                <w:sz w:val="16"/>
                <w:szCs w:val="16"/>
              </w:rPr>
            </w:pPr>
          </w:p>
          <w:p w14:paraId="682F6F53" w14:textId="0355C7A5" w:rsidR="0076253E" w:rsidRPr="00BC24D2" w:rsidRDefault="00756535" w:rsidP="0099682D">
            <w:pPr>
              <w:pStyle w:val="Heading4"/>
              <w:rPr>
                <w:sz w:val="16"/>
                <w:szCs w:val="16"/>
              </w:rPr>
            </w:pPr>
            <w:r w:rsidRPr="00BC24D2">
              <w:rPr>
                <w:sz w:val="16"/>
                <w:szCs w:val="16"/>
              </w:rPr>
              <w:t>Independent Electricity System Operator at</w:t>
            </w:r>
            <w:r w:rsidR="0076253E" w:rsidRPr="00BC24D2">
              <w:rPr>
                <w:sz w:val="16"/>
                <w:szCs w:val="16"/>
              </w:rPr>
              <w:t xml:space="preserve"> IBM India Pvt Ltd. [</w:t>
            </w:r>
            <w:r w:rsidR="00C9093F" w:rsidRPr="00BC24D2">
              <w:rPr>
                <w:sz w:val="16"/>
                <w:szCs w:val="16"/>
              </w:rPr>
              <w:t>System Integration Specialist</w:t>
            </w:r>
            <w:r w:rsidR="0076253E" w:rsidRPr="00BC24D2">
              <w:rPr>
                <w:sz w:val="16"/>
                <w:szCs w:val="16"/>
              </w:rPr>
              <w:t>], Canada,</w:t>
            </w:r>
            <w:r w:rsidRPr="00BC24D2">
              <w:rPr>
                <w:sz w:val="16"/>
                <w:szCs w:val="16"/>
              </w:rPr>
              <w:t xml:space="preserve"> and</w:t>
            </w:r>
            <w:r w:rsidR="0076253E" w:rsidRPr="00BC24D2">
              <w:rPr>
                <w:sz w:val="16"/>
                <w:szCs w:val="16"/>
              </w:rPr>
              <w:t xml:space="preserve"> Pune MS India</w:t>
            </w:r>
            <w:r w:rsidR="0099682D" w:rsidRPr="00BC24D2">
              <w:rPr>
                <w:sz w:val="16"/>
                <w:szCs w:val="16"/>
              </w:rPr>
              <w:t xml:space="preserve"> </w:t>
            </w:r>
            <w:r w:rsidR="0076253E" w:rsidRPr="00BC24D2">
              <w:rPr>
                <w:b w:val="0"/>
                <w:bCs/>
                <w:sz w:val="16"/>
                <w:szCs w:val="16"/>
              </w:rPr>
              <w:t>Mar 2010 – Sep 2015</w:t>
            </w:r>
          </w:p>
          <w:p w14:paraId="1856460E" w14:textId="6D9BB88B" w:rsidR="0099682D" w:rsidRPr="00BC24D2" w:rsidRDefault="0099682D" w:rsidP="0099682D">
            <w:pPr>
              <w:pStyle w:val="Heading4"/>
              <w:rPr>
                <w:b w:val="0"/>
                <w:bCs/>
                <w:sz w:val="16"/>
                <w:szCs w:val="16"/>
              </w:rPr>
            </w:pPr>
            <w:r w:rsidRPr="00BC24D2">
              <w:rPr>
                <w:b w:val="0"/>
                <w:bCs/>
                <w:sz w:val="16"/>
                <w:szCs w:val="16"/>
              </w:rPr>
              <w:t xml:space="preserve">Smart metering transformation, migration, and upgrade journey (using </w:t>
            </w:r>
            <w:proofErr w:type="spellStart"/>
            <w:r w:rsidRPr="00BC24D2">
              <w:rPr>
                <w:b w:val="0"/>
                <w:bCs/>
                <w:sz w:val="16"/>
                <w:szCs w:val="16"/>
              </w:rPr>
              <w:t>Gridscale</w:t>
            </w:r>
            <w:proofErr w:type="spellEnd"/>
            <w:r w:rsidRPr="00BC24D2">
              <w:rPr>
                <w:b w:val="0"/>
                <w:bCs/>
                <w:sz w:val="16"/>
                <w:szCs w:val="16"/>
              </w:rPr>
              <w:t xml:space="preserve"> </w:t>
            </w:r>
            <w:proofErr w:type="spellStart"/>
            <w:r w:rsidRPr="00BC24D2">
              <w:rPr>
                <w:b w:val="0"/>
                <w:bCs/>
                <w:sz w:val="16"/>
                <w:szCs w:val="16"/>
              </w:rPr>
              <w:t>EnergyIP</w:t>
            </w:r>
            <w:proofErr w:type="spellEnd"/>
            <w:r w:rsidRPr="00BC24D2">
              <w:rPr>
                <w:b w:val="0"/>
                <w:bCs/>
                <w:sz w:val="16"/>
                <w:szCs w:val="16"/>
              </w:rPr>
              <w:t xml:space="preserve"> MDM) in meter to cash value chain, serving more than 70 LDC companies for 4.1 million customers. </w:t>
            </w:r>
          </w:p>
          <w:p w14:paraId="7ECEADFF" w14:textId="3B070BA3" w:rsidR="0076253E" w:rsidRPr="00BC24D2" w:rsidRDefault="0076253E" w:rsidP="0076253E">
            <w:pPr>
              <w:pStyle w:val="Heading4"/>
              <w:rPr>
                <w:b w:val="0"/>
                <w:bCs/>
                <w:sz w:val="16"/>
                <w:szCs w:val="16"/>
              </w:rPr>
            </w:pPr>
            <w:r w:rsidRPr="00BC24D2">
              <w:rPr>
                <w:b w:val="0"/>
                <w:bCs/>
                <w:sz w:val="16"/>
                <w:szCs w:val="16"/>
              </w:rPr>
              <w:t xml:space="preserve">. </w:t>
            </w:r>
          </w:p>
          <w:p w14:paraId="05D20EB9" w14:textId="3CA8BC82" w:rsidR="0076253E" w:rsidRPr="00BC24D2" w:rsidRDefault="00756535" w:rsidP="0076253E">
            <w:pPr>
              <w:rPr>
                <w:sz w:val="16"/>
                <w:szCs w:val="16"/>
              </w:rPr>
            </w:pPr>
            <w:r w:rsidRPr="00BC24D2">
              <w:rPr>
                <w:b/>
                <w:bCs/>
                <w:sz w:val="16"/>
                <w:szCs w:val="16"/>
              </w:rPr>
              <w:t>Vodafone Spain at</w:t>
            </w:r>
            <w:r w:rsidR="0076253E" w:rsidRPr="00BC24D2">
              <w:rPr>
                <w:b/>
                <w:bCs/>
                <w:sz w:val="16"/>
                <w:szCs w:val="16"/>
              </w:rPr>
              <w:t xml:space="preserve"> IBM India Pvt Ltd. [Application Developer], Noida UP India</w:t>
            </w:r>
            <w:r w:rsidR="0099682D" w:rsidRPr="00BC24D2">
              <w:rPr>
                <w:b/>
                <w:bCs/>
                <w:sz w:val="16"/>
                <w:szCs w:val="16"/>
              </w:rPr>
              <w:t xml:space="preserve"> </w:t>
            </w:r>
            <w:r w:rsidR="0076253E" w:rsidRPr="00BC24D2">
              <w:rPr>
                <w:sz w:val="16"/>
                <w:szCs w:val="16"/>
              </w:rPr>
              <w:t xml:space="preserve">Oct 2008 – Mar </w:t>
            </w:r>
            <w:proofErr w:type="gramStart"/>
            <w:r w:rsidR="0076253E" w:rsidRPr="00BC24D2">
              <w:rPr>
                <w:sz w:val="16"/>
                <w:szCs w:val="16"/>
              </w:rPr>
              <w:t>2010</w:t>
            </w:r>
            <w:r w:rsidR="00DA2783">
              <w:rPr>
                <w:sz w:val="16"/>
                <w:szCs w:val="16"/>
              </w:rPr>
              <w:t xml:space="preserve"> :</w:t>
            </w:r>
            <w:proofErr w:type="gramEnd"/>
            <w:r w:rsidR="00DA2783">
              <w:rPr>
                <w:sz w:val="16"/>
                <w:szCs w:val="16"/>
              </w:rPr>
              <w:t xml:space="preserve"> </w:t>
            </w:r>
            <w:r w:rsidR="0076253E" w:rsidRPr="00BC24D2">
              <w:rPr>
                <w:sz w:val="16"/>
                <w:szCs w:val="16"/>
              </w:rPr>
              <w:t xml:space="preserve">Developing solutions for managing </w:t>
            </w:r>
            <w:r w:rsidR="007E05B5" w:rsidRPr="00BC24D2">
              <w:rPr>
                <w:sz w:val="16"/>
                <w:szCs w:val="16"/>
              </w:rPr>
              <w:t>telecom</w:t>
            </w:r>
            <w:r w:rsidR="0076253E" w:rsidRPr="00BC24D2">
              <w:rPr>
                <w:sz w:val="16"/>
                <w:szCs w:val="16"/>
              </w:rPr>
              <w:t xml:space="preserve"> prepaid to post and reverse journey.</w:t>
            </w:r>
          </w:p>
          <w:p w14:paraId="668B7831" w14:textId="0AB27932" w:rsidR="0076253E" w:rsidRPr="00BC24D2" w:rsidRDefault="0076253E" w:rsidP="0076253E">
            <w:pPr>
              <w:pStyle w:val="Heading2"/>
              <w:rPr>
                <w:rFonts w:asciiTheme="minorHAnsi" w:eastAsiaTheme="minorEastAsia" w:hAnsiTheme="minorHAnsi" w:cstheme="minorBidi"/>
                <w:b w:val="0"/>
                <w:bCs w:val="0"/>
                <w:caps w:val="0"/>
                <w:sz w:val="16"/>
                <w:szCs w:val="16"/>
              </w:rPr>
            </w:pPr>
            <w:r w:rsidRPr="00BC24D2">
              <w:rPr>
                <w:sz w:val="16"/>
                <w:szCs w:val="16"/>
              </w:rPr>
              <w:t>Skills</w:t>
            </w:r>
          </w:p>
          <w:p w14:paraId="0F8ED75B" w14:textId="1C92CA79" w:rsidR="0076253E" w:rsidRPr="00BC24D2" w:rsidRDefault="007E05B5" w:rsidP="0076253E">
            <w:pPr>
              <w:rPr>
                <w:sz w:val="16"/>
                <w:szCs w:val="16"/>
              </w:rPr>
            </w:pPr>
            <w:r w:rsidRPr="00BC24D2">
              <w:rPr>
                <w:noProof/>
                <w:color w:val="000000" w:themeColor="text1"/>
                <w:sz w:val="16"/>
                <w:szCs w:val="16"/>
              </w:rPr>
              <w:drawing>
                <wp:inline distT="0" distB="0" distL="0" distR="0" wp14:anchorId="466E333D" wp14:editId="3B9C6CBD">
                  <wp:extent cx="4242435" cy="1143000"/>
                  <wp:effectExtent l="0" t="0" r="5715" b="0"/>
                  <wp:docPr id="250487541" name="Chart 250487541"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5E87295" w14:textId="16164643" w:rsidR="0076253E" w:rsidRPr="00BC24D2" w:rsidRDefault="0076253E" w:rsidP="0076253E">
            <w:pPr>
              <w:rPr>
                <w:color w:val="FFFFFF" w:themeColor="background1"/>
                <w:sz w:val="16"/>
                <w:szCs w:val="16"/>
              </w:rPr>
            </w:pPr>
          </w:p>
        </w:tc>
      </w:tr>
    </w:tbl>
    <w:p w14:paraId="0832430F" w14:textId="77777777" w:rsidR="007E434D" w:rsidRDefault="007E434D" w:rsidP="005E5C9E">
      <w:pPr>
        <w:tabs>
          <w:tab w:val="left" w:pos="990"/>
        </w:tabs>
      </w:pPr>
    </w:p>
    <w:sectPr w:rsidR="007E434D" w:rsidSect="000C45FF">
      <w:headerReference w:type="default" r:id="rId13"/>
      <w:footerReference w:type="even" r:id="rId14"/>
      <w:footerReference w:type="default" r:id="rId15"/>
      <w:foot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3A87" w14:textId="77777777" w:rsidR="002457DF" w:rsidRDefault="002457DF" w:rsidP="000C45FF">
      <w:r>
        <w:separator/>
      </w:r>
    </w:p>
  </w:endnote>
  <w:endnote w:type="continuationSeparator" w:id="0">
    <w:p w14:paraId="5599556C" w14:textId="77777777" w:rsidR="002457DF" w:rsidRDefault="002457DF"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84BB" w14:textId="7B60719D" w:rsidR="004551B3" w:rsidRDefault="004551B3">
    <w:pPr>
      <w:pStyle w:val="Footer"/>
    </w:pPr>
    <w:r>
      <w:rPr>
        <w:noProof/>
      </w:rPr>
      <mc:AlternateContent>
        <mc:Choice Requires="wps">
          <w:drawing>
            <wp:anchor distT="0" distB="0" distL="0" distR="0" simplePos="0" relativeHeight="251660288" behindDoc="0" locked="0" layoutInCell="1" allowOverlap="1" wp14:anchorId="3DF389D3" wp14:editId="34C55627">
              <wp:simplePos x="635" y="635"/>
              <wp:positionH relativeFrom="page">
                <wp:align>left</wp:align>
              </wp:positionH>
              <wp:positionV relativeFrom="page">
                <wp:align>bottom</wp:align>
              </wp:positionV>
              <wp:extent cx="565150" cy="345440"/>
              <wp:effectExtent l="0" t="0" r="6350" b="0"/>
              <wp:wrapNone/>
              <wp:docPr id="243156798"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17963C9C" w14:textId="799FEF34" w:rsidR="004551B3" w:rsidRPr="004551B3" w:rsidRDefault="004551B3" w:rsidP="004551B3">
                          <w:pPr>
                            <w:rPr>
                              <w:rFonts w:ascii="Calibri" w:eastAsia="Calibri" w:hAnsi="Calibri" w:cs="Calibri"/>
                              <w:noProof/>
                              <w:color w:val="000000"/>
                              <w:sz w:val="20"/>
                              <w:szCs w:val="20"/>
                            </w:rPr>
                          </w:pPr>
                          <w:r w:rsidRPr="004551B3">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F389D3" id="_x0000_t202" coordsize="21600,21600" o:spt="202" path="m,l,21600r21600,l21600,xe">
              <v:stroke joinstyle="miter"/>
              <v:path gradientshapeok="t" o:connecttype="rect"/>
            </v:shapetype>
            <v:shape id="Text Box 2" o:spid="_x0000_s1026" type="#_x0000_t202" alt="Public" style="position:absolute;margin-left:0;margin-top:0;width:44.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" filled="f" stroked="f">
              <v:textbox style="mso-fit-shape-to-text:t" inset="20pt,0,0,15pt">
                <w:txbxContent>
                  <w:p w14:paraId="17963C9C" w14:textId="799FEF34" w:rsidR="004551B3" w:rsidRPr="004551B3" w:rsidRDefault="004551B3" w:rsidP="004551B3">
                    <w:pPr>
                      <w:rPr>
                        <w:rFonts w:ascii="Calibri" w:eastAsia="Calibri" w:hAnsi="Calibri" w:cs="Calibri"/>
                        <w:noProof/>
                        <w:color w:val="000000"/>
                        <w:sz w:val="20"/>
                        <w:szCs w:val="20"/>
                      </w:rPr>
                    </w:pPr>
                    <w:r w:rsidRPr="004551B3">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8E5C" w14:textId="0133A895" w:rsidR="004551B3" w:rsidRDefault="004551B3">
    <w:pPr>
      <w:pStyle w:val="Footer"/>
    </w:pPr>
    <w:r>
      <w:rPr>
        <w:noProof/>
      </w:rPr>
      <mc:AlternateContent>
        <mc:Choice Requires="wps">
          <w:drawing>
            <wp:anchor distT="0" distB="0" distL="0" distR="0" simplePos="0" relativeHeight="251661312" behindDoc="0" locked="0" layoutInCell="1" allowOverlap="1" wp14:anchorId="35D71586" wp14:editId="525AF12A">
              <wp:simplePos x="460489" y="9459764"/>
              <wp:positionH relativeFrom="page">
                <wp:align>left</wp:align>
              </wp:positionH>
              <wp:positionV relativeFrom="page">
                <wp:align>bottom</wp:align>
              </wp:positionV>
              <wp:extent cx="565150" cy="345440"/>
              <wp:effectExtent l="0" t="0" r="6350" b="0"/>
              <wp:wrapNone/>
              <wp:docPr id="237621964"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0E972DDD" w14:textId="58C728A9" w:rsidR="004551B3" w:rsidRPr="004551B3" w:rsidRDefault="004551B3" w:rsidP="004551B3">
                          <w:pPr>
                            <w:rPr>
                              <w:rFonts w:ascii="Calibri" w:eastAsia="Calibri" w:hAnsi="Calibri" w:cs="Calibri"/>
                              <w:noProof/>
                              <w:color w:val="000000"/>
                              <w:sz w:val="20"/>
                              <w:szCs w:val="20"/>
                            </w:rPr>
                          </w:pPr>
                          <w:r w:rsidRPr="004551B3">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71586" id="_x0000_t202" coordsize="21600,21600" o:spt="202" path="m,l,21600r21600,l21600,xe">
              <v:stroke joinstyle="miter"/>
              <v:path gradientshapeok="t" o:connecttype="rect"/>
            </v:shapetype>
            <v:shape id="Text Box 3" o:spid="_x0000_s1027" type="#_x0000_t202" alt="Public" style="position:absolute;margin-left:0;margin-top:0;width:44.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" filled="f" stroked="f">
              <v:textbox style="mso-fit-shape-to-text:t" inset="20pt,0,0,15pt">
                <w:txbxContent>
                  <w:p w14:paraId="0E972DDD" w14:textId="58C728A9" w:rsidR="004551B3" w:rsidRPr="004551B3" w:rsidRDefault="004551B3" w:rsidP="004551B3">
                    <w:pPr>
                      <w:rPr>
                        <w:rFonts w:ascii="Calibri" w:eastAsia="Calibri" w:hAnsi="Calibri" w:cs="Calibri"/>
                        <w:noProof/>
                        <w:color w:val="000000"/>
                        <w:sz w:val="20"/>
                        <w:szCs w:val="20"/>
                      </w:rPr>
                    </w:pPr>
                    <w:r w:rsidRPr="004551B3">
                      <w:rPr>
                        <w:rFonts w:ascii="Calibri" w:eastAsia="Calibri" w:hAnsi="Calibri" w:cs="Calibri"/>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CDF4" w14:textId="0F83091D" w:rsidR="004551B3" w:rsidRDefault="004551B3">
    <w:pPr>
      <w:pStyle w:val="Footer"/>
    </w:pPr>
    <w:r>
      <w:rPr>
        <w:noProof/>
      </w:rPr>
      <mc:AlternateContent>
        <mc:Choice Requires="wps">
          <w:drawing>
            <wp:anchor distT="0" distB="0" distL="0" distR="0" simplePos="0" relativeHeight="251659264" behindDoc="0" locked="0" layoutInCell="1" allowOverlap="1" wp14:anchorId="31015BA7" wp14:editId="29831D32">
              <wp:simplePos x="635" y="635"/>
              <wp:positionH relativeFrom="page">
                <wp:align>left</wp:align>
              </wp:positionH>
              <wp:positionV relativeFrom="page">
                <wp:align>bottom</wp:align>
              </wp:positionV>
              <wp:extent cx="565150" cy="345440"/>
              <wp:effectExtent l="0" t="0" r="6350" b="0"/>
              <wp:wrapNone/>
              <wp:docPr id="2030207686"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104BA574" w14:textId="41171DB2" w:rsidR="004551B3" w:rsidRPr="004551B3" w:rsidRDefault="004551B3" w:rsidP="004551B3">
                          <w:pPr>
                            <w:rPr>
                              <w:rFonts w:ascii="Calibri" w:eastAsia="Calibri" w:hAnsi="Calibri" w:cs="Calibri"/>
                              <w:noProof/>
                              <w:color w:val="000000"/>
                              <w:sz w:val="20"/>
                              <w:szCs w:val="20"/>
                            </w:rPr>
                          </w:pPr>
                          <w:r w:rsidRPr="004551B3">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015BA7" id="_x0000_t202" coordsize="21600,21600" o:spt="202" path="m,l,21600r21600,l21600,xe">
              <v:stroke joinstyle="miter"/>
              <v:path gradientshapeok="t" o:connecttype="rect"/>
            </v:shapetype>
            <v:shape id="Text Box 1" o:spid="_x0000_s1028" type="#_x0000_t202" alt="Public" style="position:absolute;margin-left:0;margin-top:0;width:44.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" filled="f" stroked="f">
              <v:textbox style="mso-fit-shape-to-text:t" inset="20pt,0,0,15pt">
                <w:txbxContent>
                  <w:p w14:paraId="104BA574" w14:textId="41171DB2" w:rsidR="004551B3" w:rsidRPr="004551B3" w:rsidRDefault="004551B3" w:rsidP="004551B3">
                    <w:pPr>
                      <w:rPr>
                        <w:rFonts w:ascii="Calibri" w:eastAsia="Calibri" w:hAnsi="Calibri" w:cs="Calibri"/>
                        <w:noProof/>
                        <w:color w:val="000000"/>
                        <w:sz w:val="20"/>
                        <w:szCs w:val="20"/>
                      </w:rPr>
                    </w:pPr>
                    <w:r w:rsidRPr="004551B3">
                      <w:rPr>
                        <w:rFonts w:ascii="Calibri" w:eastAsia="Calibri" w:hAnsi="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626D" w14:textId="77777777" w:rsidR="002457DF" w:rsidRDefault="002457DF" w:rsidP="000C45FF">
      <w:r>
        <w:separator/>
      </w:r>
    </w:p>
  </w:footnote>
  <w:footnote w:type="continuationSeparator" w:id="0">
    <w:p w14:paraId="50DA169F" w14:textId="77777777" w:rsidR="002457DF" w:rsidRDefault="002457DF"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CF29" w14:textId="77777777" w:rsidR="000C45FF" w:rsidRDefault="000C45FF">
    <w:pPr>
      <w:pStyle w:val="Header"/>
    </w:pPr>
    <w:r>
      <w:rPr>
        <w:noProof/>
      </w:rPr>
      <w:drawing>
        <wp:anchor distT="0" distB="0" distL="114300" distR="114300" simplePos="0" relativeHeight="251658240" behindDoc="1" locked="0" layoutInCell="1" allowOverlap="1" wp14:anchorId="76ED2A34" wp14:editId="03790B4C">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6F"/>
    <w:rsid w:val="00003F49"/>
    <w:rsid w:val="00011BE2"/>
    <w:rsid w:val="00017503"/>
    <w:rsid w:val="00033435"/>
    <w:rsid w:val="00036450"/>
    <w:rsid w:val="00060EC9"/>
    <w:rsid w:val="0007547E"/>
    <w:rsid w:val="00077BD6"/>
    <w:rsid w:val="00091BF8"/>
    <w:rsid w:val="00091C74"/>
    <w:rsid w:val="00094499"/>
    <w:rsid w:val="000C45FF"/>
    <w:rsid w:val="000D2102"/>
    <w:rsid w:val="000E3FD1"/>
    <w:rsid w:val="000F5FBC"/>
    <w:rsid w:val="000F7187"/>
    <w:rsid w:val="00102F5B"/>
    <w:rsid w:val="00112054"/>
    <w:rsid w:val="001317D8"/>
    <w:rsid w:val="00144CFD"/>
    <w:rsid w:val="001525E1"/>
    <w:rsid w:val="00180329"/>
    <w:rsid w:val="0019001F"/>
    <w:rsid w:val="001A74A5"/>
    <w:rsid w:val="001B2ABD"/>
    <w:rsid w:val="001E0391"/>
    <w:rsid w:val="001E1759"/>
    <w:rsid w:val="001F1ECC"/>
    <w:rsid w:val="001F791C"/>
    <w:rsid w:val="00227280"/>
    <w:rsid w:val="00227733"/>
    <w:rsid w:val="0023218A"/>
    <w:rsid w:val="002400EB"/>
    <w:rsid w:val="00244CBF"/>
    <w:rsid w:val="002457DF"/>
    <w:rsid w:val="00256CF7"/>
    <w:rsid w:val="00281FD5"/>
    <w:rsid w:val="00294039"/>
    <w:rsid w:val="00295773"/>
    <w:rsid w:val="002B34B3"/>
    <w:rsid w:val="002B5026"/>
    <w:rsid w:val="002B583F"/>
    <w:rsid w:val="002C221E"/>
    <w:rsid w:val="002C43B8"/>
    <w:rsid w:val="0030481B"/>
    <w:rsid w:val="00306398"/>
    <w:rsid w:val="00310071"/>
    <w:rsid w:val="0031144B"/>
    <w:rsid w:val="003156FC"/>
    <w:rsid w:val="0032453C"/>
    <w:rsid w:val="003254B5"/>
    <w:rsid w:val="00325C94"/>
    <w:rsid w:val="00360D36"/>
    <w:rsid w:val="0037121F"/>
    <w:rsid w:val="00380E3F"/>
    <w:rsid w:val="003910D8"/>
    <w:rsid w:val="003A6B7D"/>
    <w:rsid w:val="003B06CA"/>
    <w:rsid w:val="003E0B3C"/>
    <w:rsid w:val="004071FC"/>
    <w:rsid w:val="00422CD2"/>
    <w:rsid w:val="00445947"/>
    <w:rsid w:val="004551B3"/>
    <w:rsid w:val="00472D92"/>
    <w:rsid w:val="004813B3"/>
    <w:rsid w:val="00493D42"/>
    <w:rsid w:val="00496591"/>
    <w:rsid w:val="004B357E"/>
    <w:rsid w:val="004B5400"/>
    <w:rsid w:val="004B78A1"/>
    <w:rsid w:val="004C63E4"/>
    <w:rsid w:val="004C65D9"/>
    <w:rsid w:val="004D3011"/>
    <w:rsid w:val="004D3063"/>
    <w:rsid w:val="005015AE"/>
    <w:rsid w:val="00504167"/>
    <w:rsid w:val="00504388"/>
    <w:rsid w:val="005262AC"/>
    <w:rsid w:val="00536B53"/>
    <w:rsid w:val="005455F4"/>
    <w:rsid w:val="00573C85"/>
    <w:rsid w:val="005A0D72"/>
    <w:rsid w:val="005B6916"/>
    <w:rsid w:val="005D632D"/>
    <w:rsid w:val="005E1C02"/>
    <w:rsid w:val="005E39D5"/>
    <w:rsid w:val="005E5C9E"/>
    <w:rsid w:val="00600670"/>
    <w:rsid w:val="00614FB3"/>
    <w:rsid w:val="0062123A"/>
    <w:rsid w:val="00621A29"/>
    <w:rsid w:val="006465FC"/>
    <w:rsid w:val="00646E75"/>
    <w:rsid w:val="00652492"/>
    <w:rsid w:val="006771D0"/>
    <w:rsid w:val="0068684A"/>
    <w:rsid w:val="00695AA3"/>
    <w:rsid w:val="006A1218"/>
    <w:rsid w:val="006A4D57"/>
    <w:rsid w:val="006C5D6A"/>
    <w:rsid w:val="00715FCB"/>
    <w:rsid w:val="00733036"/>
    <w:rsid w:val="00743101"/>
    <w:rsid w:val="0075559B"/>
    <w:rsid w:val="00756535"/>
    <w:rsid w:val="0076253E"/>
    <w:rsid w:val="00764C9F"/>
    <w:rsid w:val="0077060E"/>
    <w:rsid w:val="00770AAA"/>
    <w:rsid w:val="00771F87"/>
    <w:rsid w:val="007775E1"/>
    <w:rsid w:val="007867A0"/>
    <w:rsid w:val="00790AAC"/>
    <w:rsid w:val="007927F5"/>
    <w:rsid w:val="007B0745"/>
    <w:rsid w:val="007B4145"/>
    <w:rsid w:val="007B5DC7"/>
    <w:rsid w:val="007C25FE"/>
    <w:rsid w:val="007D1066"/>
    <w:rsid w:val="007D3A39"/>
    <w:rsid w:val="007E05B5"/>
    <w:rsid w:val="007E434D"/>
    <w:rsid w:val="00802CA0"/>
    <w:rsid w:val="00812CD2"/>
    <w:rsid w:val="00826A59"/>
    <w:rsid w:val="00840525"/>
    <w:rsid w:val="00884C36"/>
    <w:rsid w:val="008A5ECA"/>
    <w:rsid w:val="008E67C4"/>
    <w:rsid w:val="008F7EDC"/>
    <w:rsid w:val="009260CD"/>
    <w:rsid w:val="009360E4"/>
    <w:rsid w:val="00940A66"/>
    <w:rsid w:val="00944A1C"/>
    <w:rsid w:val="00952C25"/>
    <w:rsid w:val="00966D78"/>
    <w:rsid w:val="009700F5"/>
    <w:rsid w:val="00977802"/>
    <w:rsid w:val="0099682D"/>
    <w:rsid w:val="009A0FB5"/>
    <w:rsid w:val="009A684B"/>
    <w:rsid w:val="009D46F1"/>
    <w:rsid w:val="009E487A"/>
    <w:rsid w:val="009E74AB"/>
    <w:rsid w:val="00A2118D"/>
    <w:rsid w:val="00A43BB5"/>
    <w:rsid w:val="00A67904"/>
    <w:rsid w:val="00A73907"/>
    <w:rsid w:val="00A74D6F"/>
    <w:rsid w:val="00A855E0"/>
    <w:rsid w:val="00A94531"/>
    <w:rsid w:val="00AA2F7B"/>
    <w:rsid w:val="00AD0A50"/>
    <w:rsid w:val="00AD76E2"/>
    <w:rsid w:val="00AE1F6F"/>
    <w:rsid w:val="00B018C9"/>
    <w:rsid w:val="00B20152"/>
    <w:rsid w:val="00B33BF5"/>
    <w:rsid w:val="00B359E4"/>
    <w:rsid w:val="00B57D98"/>
    <w:rsid w:val="00B70850"/>
    <w:rsid w:val="00B77C16"/>
    <w:rsid w:val="00B804B1"/>
    <w:rsid w:val="00BC24D2"/>
    <w:rsid w:val="00C066B6"/>
    <w:rsid w:val="00C27C22"/>
    <w:rsid w:val="00C37BA1"/>
    <w:rsid w:val="00C4674C"/>
    <w:rsid w:val="00C506CF"/>
    <w:rsid w:val="00C72BED"/>
    <w:rsid w:val="00C9093F"/>
    <w:rsid w:val="00C9578B"/>
    <w:rsid w:val="00CB0055"/>
    <w:rsid w:val="00CC097E"/>
    <w:rsid w:val="00CD4449"/>
    <w:rsid w:val="00CE0787"/>
    <w:rsid w:val="00CE4D38"/>
    <w:rsid w:val="00CE625C"/>
    <w:rsid w:val="00CE788F"/>
    <w:rsid w:val="00D2522B"/>
    <w:rsid w:val="00D4110C"/>
    <w:rsid w:val="00D422DE"/>
    <w:rsid w:val="00D5459D"/>
    <w:rsid w:val="00D63EBE"/>
    <w:rsid w:val="00D829E3"/>
    <w:rsid w:val="00D9580B"/>
    <w:rsid w:val="00DA1F4D"/>
    <w:rsid w:val="00DA2783"/>
    <w:rsid w:val="00DD172A"/>
    <w:rsid w:val="00DE737F"/>
    <w:rsid w:val="00E07CDB"/>
    <w:rsid w:val="00E14084"/>
    <w:rsid w:val="00E25A26"/>
    <w:rsid w:val="00E33F30"/>
    <w:rsid w:val="00E4381A"/>
    <w:rsid w:val="00E55D74"/>
    <w:rsid w:val="00E86ADA"/>
    <w:rsid w:val="00EA16EF"/>
    <w:rsid w:val="00EA5890"/>
    <w:rsid w:val="00EB1450"/>
    <w:rsid w:val="00ED5318"/>
    <w:rsid w:val="00EE24B0"/>
    <w:rsid w:val="00EF12A9"/>
    <w:rsid w:val="00F174FC"/>
    <w:rsid w:val="00F26C21"/>
    <w:rsid w:val="00F30F9F"/>
    <w:rsid w:val="00F60274"/>
    <w:rsid w:val="00F73C53"/>
    <w:rsid w:val="00F74FD2"/>
    <w:rsid w:val="00F77FB9"/>
    <w:rsid w:val="00F86C9D"/>
    <w:rsid w:val="00F93249"/>
    <w:rsid w:val="00FA1E7B"/>
    <w:rsid w:val="00FA2AD8"/>
    <w:rsid w:val="00FB068F"/>
    <w:rsid w:val="00FC666D"/>
    <w:rsid w:val="00FD7C25"/>
    <w:rsid w:val="00FF07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B7F36"/>
  <w14:defaultImageDpi w14:val="32767"/>
  <w15:chartTrackingRefBased/>
  <w15:docId w15:val="{0A151CBF-7DAD-4D82-AA5F-1D4B931DA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character" w:styleId="FollowedHyperlink">
    <w:name w:val="FollowedHyperlink"/>
    <w:basedOn w:val="DefaultParagraphFont"/>
    <w:uiPriority w:val="99"/>
    <w:semiHidden/>
    <w:unhideWhenUsed/>
    <w:rsid w:val="007D3A39"/>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lesh-indani-288a7111?utm_source=share&amp;utm_campaign=share_via&amp;utm_content=profile&amp;utm_medium=android_app"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badges.iiba.org/24c25451-2050-48eb-b46d-4d874fed4a06"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s://badges.iiba.org/fe2d2599-75ce-4ffd-985b-82f2ea7cd0f0"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mailto:nilesh.indani@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Local\Microsoft\Office\16.0\DTS\en-IN%7b50F5B375-79D8-465F-803E-19967CC9E23C%7d\%7b6D687128-D0B4-49B3-9E58-CAD01C0DA99E%7dtf0054627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9943366304833314"/>
          <c:y val="0"/>
          <c:w val="0.50445416359283957"/>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Programming Language</c:v>
                </c:pt>
                <c:pt idx="1">
                  <c:v>Operating System</c:v>
                </c:pt>
                <c:pt idx="2">
                  <c:v>Database</c:v>
                </c:pt>
                <c:pt idx="3">
                  <c:v>Office suite of applications</c:v>
                </c:pt>
                <c:pt idx="4">
                  <c:v>Middleware</c:v>
                </c:pt>
                <c:pt idx="5">
                  <c:v>Securities</c:v>
                </c:pt>
                <c:pt idx="6">
                  <c:v>Methodology</c:v>
                </c:pt>
                <c:pt idx="7">
                  <c:v>PM and Business Analysis Skills</c:v>
                </c:pt>
              </c:strCache>
            </c:strRef>
          </c:cat>
          <c:val>
            <c:numRef>
              <c:f>Sheet1!$B$2:$B$9</c:f>
              <c:numCache>
                <c:formatCode>General</c:formatCode>
                <c:ptCount val="8"/>
                <c:pt idx="0">
                  <c:v>1</c:v>
                </c:pt>
                <c:pt idx="1">
                  <c:v>1</c:v>
                </c:pt>
                <c:pt idx="2">
                  <c:v>0.75</c:v>
                </c:pt>
                <c:pt idx="3">
                  <c:v>0.75</c:v>
                </c:pt>
                <c:pt idx="4">
                  <c:v>0.75</c:v>
                </c:pt>
                <c:pt idx="5">
                  <c:v>0.5</c:v>
                </c:pt>
                <c:pt idx="6">
                  <c:v>1</c:v>
                </c:pt>
                <c:pt idx="7">
                  <c:v>1</c:v>
                </c:pt>
              </c:numCache>
            </c:numRef>
          </c:val>
          <c:extLst>
            <c:ext xmlns:c16="http://schemas.microsoft.com/office/drawing/2014/chart" uri="{C3380CC4-5D6E-409C-BE32-E72D297353CC}">
              <c16:uniqueId val="{00000000-C7FF-4558-BFC3-4878E92495E7}"/>
            </c:ext>
          </c:extLst>
        </c:ser>
        <c:dLbls>
          <c:showLegendKey val="0"/>
          <c:showVal val="0"/>
          <c:showCatName val="0"/>
          <c:showSerName val="0"/>
          <c:showPercent val="0"/>
          <c:showBubbleSize val="0"/>
        </c:dLbls>
        <c:gapWidth val="78"/>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20636D2C3C4B8B915D8E480F95C1EB"/>
        <w:category>
          <w:name w:val="General"/>
          <w:gallery w:val="placeholder"/>
        </w:category>
        <w:types>
          <w:type w:val="bbPlcHdr"/>
        </w:types>
        <w:behaviors>
          <w:behavior w:val="content"/>
        </w:behaviors>
        <w:guid w:val="{16366707-C072-4950-AA68-1053D3CF86A1}"/>
      </w:docPartPr>
      <w:docPartBody>
        <w:p w:rsidR="00B07C46" w:rsidRDefault="002D7B0B">
          <w:pPr>
            <w:pStyle w:val="FD20636D2C3C4B8B915D8E480F95C1EB"/>
          </w:pPr>
          <w:r w:rsidRPr="00036450">
            <w:t>EDUCATION</w:t>
          </w:r>
        </w:p>
      </w:docPartBody>
    </w:docPart>
    <w:docPart>
      <w:docPartPr>
        <w:name w:val="29B8514CF6AC4F938CC3CD549178C680"/>
        <w:category>
          <w:name w:val="General"/>
          <w:gallery w:val="placeholder"/>
        </w:category>
        <w:types>
          <w:type w:val="bbPlcHdr"/>
        </w:types>
        <w:behaviors>
          <w:behavior w:val="content"/>
        </w:behaviors>
        <w:guid w:val="{730DBCCC-318E-427A-B6FD-349347611F2B}"/>
      </w:docPartPr>
      <w:docPartBody>
        <w:p w:rsidR="00B07C46" w:rsidRDefault="002D7B0B">
          <w:pPr>
            <w:pStyle w:val="29B8514CF6AC4F938CC3CD549178C680"/>
          </w:pPr>
          <w:r w:rsidRPr="00036450">
            <w:t>WORK EXPERIENCE</w:t>
          </w:r>
        </w:p>
      </w:docPartBody>
    </w:docPart>
    <w:docPart>
      <w:docPartPr>
        <w:name w:val="FBAEDC042B464798A54924D80123CA8F"/>
        <w:category>
          <w:name w:val="General"/>
          <w:gallery w:val="placeholder"/>
        </w:category>
        <w:types>
          <w:type w:val="bbPlcHdr"/>
        </w:types>
        <w:behaviors>
          <w:behavior w:val="content"/>
        </w:behaviors>
        <w:guid w:val="{7E4CDD26-F16E-49C3-9DD6-87413B482A57}"/>
      </w:docPartPr>
      <w:docPartBody>
        <w:p w:rsidR="00C53E8E" w:rsidRDefault="00B07C46" w:rsidP="00B07C46">
          <w:pPr>
            <w:pStyle w:val="FBAEDC042B464798A54924D80123CA8F"/>
          </w:pPr>
          <w:r w:rsidRPr="00CB0055">
            <w:t>Contact</w:t>
          </w:r>
        </w:p>
      </w:docPartBody>
    </w:docPart>
    <w:docPart>
      <w:docPartPr>
        <w:name w:val="249D5407A61B4CCB9080BBBF39EFEA14"/>
        <w:category>
          <w:name w:val="General"/>
          <w:gallery w:val="placeholder"/>
        </w:category>
        <w:types>
          <w:type w:val="bbPlcHdr"/>
        </w:types>
        <w:behaviors>
          <w:behavior w:val="content"/>
        </w:behaviors>
        <w:guid w:val="{2BBE89B6-B775-47D0-AA29-3BB074C7E978}"/>
      </w:docPartPr>
      <w:docPartBody>
        <w:p w:rsidR="00C53E8E" w:rsidRDefault="00B07C46" w:rsidP="00B07C46">
          <w:pPr>
            <w:pStyle w:val="249D5407A61B4CCB9080BBBF39EFEA14"/>
          </w:pPr>
          <w:r w:rsidRPr="004D3011">
            <w:t>PHONE:</w:t>
          </w:r>
        </w:p>
      </w:docPartBody>
    </w:docPart>
    <w:docPart>
      <w:docPartPr>
        <w:name w:val="91BEC75BEEED430A995D4F450D210B36"/>
        <w:category>
          <w:name w:val="General"/>
          <w:gallery w:val="placeholder"/>
        </w:category>
        <w:types>
          <w:type w:val="bbPlcHdr"/>
        </w:types>
        <w:behaviors>
          <w:behavior w:val="content"/>
        </w:behaviors>
        <w:guid w:val="{E5D7BA69-E2B5-43FE-9E58-DC531924E992}"/>
      </w:docPartPr>
      <w:docPartBody>
        <w:p w:rsidR="00C53E8E" w:rsidRDefault="00B07C46" w:rsidP="00B07C46">
          <w:pPr>
            <w:pStyle w:val="91BEC75BEEED430A995D4F450D210B36"/>
          </w:pPr>
          <w:r w:rsidRPr="004D3011">
            <w:t>EMAIL:</w:t>
          </w:r>
        </w:p>
      </w:docPartBody>
    </w:docPart>
    <w:docPart>
      <w:docPartPr>
        <w:name w:val="524622B97E5C4FAA98F04F7741EF1EF3"/>
        <w:category>
          <w:name w:val="General"/>
          <w:gallery w:val="placeholder"/>
        </w:category>
        <w:types>
          <w:type w:val="bbPlcHdr"/>
        </w:types>
        <w:behaviors>
          <w:behavior w:val="content"/>
        </w:behaviors>
        <w:guid w:val="{20DF46E6-9883-453F-AC5B-F4A6FF6D615D}"/>
      </w:docPartPr>
      <w:docPartBody>
        <w:p w:rsidR="00C53E8E" w:rsidRDefault="00B07C46" w:rsidP="00B07C46">
          <w:pPr>
            <w:pStyle w:val="524622B97E5C4FAA98F04F7741EF1EF3"/>
          </w:pPr>
          <w:r w:rsidRPr="00CB0055">
            <w:t>Hobbies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D3"/>
    <w:rsid w:val="00003F49"/>
    <w:rsid w:val="000203B1"/>
    <w:rsid w:val="0002476F"/>
    <w:rsid w:val="00066C27"/>
    <w:rsid w:val="00077BD6"/>
    <w:rsid w:val="00102F5B"/>
    <w:rsid w:val="001414A1"/>
    <w:rsid w:val="002844C8"/>
    <w:rsid w:val="002933D2"/>
    <w:rsid w:val="002B583F"/>
    <w:rsid w:val="002C43B8"/>
    <w:rsid w:val="002D7B0B"/>
    <w:rsid w:val="002F2255"/>
    <w:rsid w:val="00355A22"/>
    <w:rsid w:val="00380E3F"/>
    <w:rsid w:val="00422CD2"/>
    <w:rsid w:val="00472D92"/>
    <w:rsid w:val="00487FD3"/>
    <w:rsid w:val="004B357E"/>
    <w:rsid w:val="005015AE"/>
    <w:rsid w:val="00504388"/>
    <w:rsid w:val="00573C85"/>
    <w:rsid w:val="00657102"/>
    <w:rsid w:val="00666478"/>
    <w:rsid w:val="00733036"/>
    <w:rsid w:val="00741F5B"/>
    <w:rsid w:val="0077060E"/>
    <w:rsid w:val="00770AAA"/>
    <w:rsid w:val="007A75B4"/>
    <w:rsid w:val="007B5DC7"/>
    <w:rsid w:val="007C25FE"/>
    <w:rsid w:val="007D1066"/>
    <w:rsid w:val="007F5C72"/>
    <w:rsid w:val="00826A59"/>
    <w:rsid w:val="008D2C33"/>
    <w:rsid w:val="00904744"/>
    <w:rsid w:val="00932BE2"/>
    <w:rsid w:val="00950853"/>
    <w:rsid w:val="00981820"/>
    <w:rsid w:val="009A47FC"/>
    <w:rsid w:val="009E2580"/>
    <w:rsid w:val="00A96538"/>
    <w:rsid w:val="00AA2F7B"/>
    <w:rsid w:val="00B07C46"/>
    <w:rsid w:val="00B7393B"/>
    <w:rsid w:val="00C27C22"/>
    <w:rsid w:val="00C41DD2"/>
    <w:rsid w:val="00C53E8E"/>
    <w:rsid w:val="00C869EA"/>
    <w:rsid w:val="00CE788F"/>
    <w:rsid w:val="00D302F4"/>
    <w:rsid w:val="00D66A67"/>
    <w:rsid w:val="00D9580B"/>
    <w:rsid w:val="00DD2002"/>
    <w:rsid w:val="00E07CDB"/>
    <w:rsid w:val="00EA5890"/>
    <w:rsid w:val="00EB1450"/>
    <w:rsid w:val="00F00A9F"/>
    <w:rsid w:val="00F174FC"/>
    <w:rsid w:val="00F74FD2"/>
    <w:rsid w:val="00FB37A5"/>
    <w:rsid w:val="00FC2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487FD3"/>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AEDC042B464798A54924D80123CA8F">
    <w:name w:val="FBAEDC042B464798A54924D80123CA8F"/>
    <w:rsid w:val="00B07C46"/>
  </w:style>
  <w:style w:type="paragraph" w:customStyle="1" w:styleId="249D5407A61B4CCB9080BBBF39EFEA14">
    <w:name w:val="249D5407A61B4CCB9080BBBF39EFEA14"/>
    <w:rsid w:val="00B07C46"/>
  </w:style>
  <w:style w:type="paragraph" w:customStyle="1" w:styleId="91BEC75BEEED430A995D4F450D210B36">
    <w:name w:val="91BEC75BEEED430A995D4F450D210B36"/>
    <w:rsid w:val="00B07C46"/>
  </w:style>
  <w:style w:type="paragraph" w:customStyle="1" w:styleId="524622B97E5C4FAA98F04F7741EF1EF3">
    <w:name w:val="524622B97E5C4FAA98F04F7741EF1EF3"/>
    <w:rsid w:val="00B07C46"/>
  </w:style>
  <w:style w:type="character" w:styleId="Hyperlink">
    <w:name w:val="Hyperlink"/>
    <w:basedOn w:val="DefaultParagraphFont"/>
    <w:uiPriority w:val="99"/>
    <w:unhideWhenUsed/>
    <w:rPr>
      <w:color w:val="BF4E14" w:themeColor="accent2" w:themeShade="BF"/>
      <w:u w:val="single"/>
    </w:rPr>
  </w:style>
  <w:style w:type="paragraph" w:customStyle="1" w:styleId="FD20636D2C3C4B8B915D8E480F95C1EB">
    <w:name w:val="FD20636D2C3C4B8B915D8E480F95C1EB"/>
  </w:style>
  <w:style w:type="paragraph" w:customStyle="1" w:styleId="29B8514CF6AC4F938CC3CD549178C680">
    <w:name w:val="29B8514CF6AC4F938CC3CD549178C680"/>
  </w:style>
  <w:style w:type="character" w:customStyle="1" w:styleId="Heading2Char">
    <w:name w:val="Heading 2 Char"/>
    <w:basedOn w:val="DefaultParagraphFont"/>
    <w:link w:val="Heading2"/>
    <w:uiPriority w:val="9"/>
    <w:rsid w:val="00487FD3"/>
    <w:rPr>
      <w:rFonts w:asciiTheme="majorHAnsi" w:eastAsiaTheme="majorEastAsia" w:hAnsiTheme="majorHAnsi" w:cstheme="majorBidi"/>
      <w:b/>
      <w:bCs/>
      <w:caps/>
      <w:kern w:val="0"/>
      <w:sz w:val="22"/>
      <w:szCs w:val="26"/>
      <w:lang w:val="en-US"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{6D687128-D0B4-49B3-9E58-CAD01C0DA99E}tf00546271_win32</Template>
  <TotalTime>0</TotalTime>
  <Pages>2</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Indani</dc:creator>
  <cp:keywords/>
  <dc:description/>
  <cp:lastModifiedBy>Nilesh Indani</cp:lastModifiedBy>
  <cp:revision>2</cp:revision>
  <dcterms:created xsi:type="dcterms:W3CDTF">2026-01-16T12:40:00Z</dcterms:created>
  <dcterms:modified xsi:type="dcterms:W3CDTF">2026-01-16T12:40:00Z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790282c6,e7e473e,e29d2cc</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2024-08-06T08:27:45Z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3c867dc4-6b23-4573-b971-82f519d88418</vt:lpwstr>
  </property>
  <property fmtid="{D5CDD505-2E9C-101B-9397-08002B2CF9AE}" pid="11" name="MSIP_Label_ce7ded32-6a8c-48b8-8009-ebf9a4e0e083_ContentBits">
    <vt:lpwstr>2</vt:lpwstr>
  </property>
</Properties>
</file>